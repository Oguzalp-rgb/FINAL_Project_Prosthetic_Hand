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:rsidTr="00A43A5B">
        <w:trPr>
          <w:cantSplit/>
          <w:trHeight w:val="4488"/>
        </w:trPr>
        <w:tc>
          <w:tcPr>
            <w:tcW w:w="6285" w:type="dxa"/>
          </w:tcPr>
          <w:p w:rsidR="00F448BC" w:rsidRDefault="003A26EE" w:rsidP="00A43A5B">
            <w:pPr>
              <w:jc w:val="center"/>
            </w:pPr>
            <w:r>
              <w:rPr>
                <w:noProof/>
                <w:lang w:val="tr-TR" w:eastAsia="tr-TR"/>
              </w:rPr>
              <w:drawing>
                <wp:inline distT="0" distB="0" distL="0" distR="0">
                  <wp:extent cx="3853815" cy="2022475"/>
                  <wp:effectExtent l="0" t="0" r="0" b="0"/>
                  <wp:docPr id="3" name="Resi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02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oKlavuzu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:rsidR="00B77317" w:rsidRPr="00CD1539" w:rsidRDefault="003A26EE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mainbody_v3</w:t>
                  </w:r>
                </w:p>
                <w:p w:rsidR="00B77317" w:rsidRPr="00CD1539" w:rsidRDefault="00B77317" w:rsidP="00E217C8">
                  <w:pPr>
                    <w:rPr>
                      <w:rStyle w:val="Gl"/>
                      <w:sz w:val="20"/>
                      <w:szCs w:val="20"/>
                    </w:rPr>
                  </w:pPr>
                </w:p>
                <w:p w:rsidR="00B77317" w:rsidRPr="00CD1539" w:rsidRDefault="003A26EE" w:rsidP="009C008A">
                  <w:pPr>
                    <w:rPr>
                      <w:rStyle w:val="Gl"/>
                      <w:sz w:val="20"/>
                      <w:szCs w:val="20"/>
                    </w:rPr>
                  </w:pPr>
                  <w:r>
                    <w:rPr>
                      <w:rStyle w:val="Gl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Gl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Gl"/>
                      <w:b w:val="0"/>
                      <w:sz w:val="20"/>
                      <w:szCs w:val="20"/>
                    </w:rPr>
                    <w:t>6 Aralık 2025 Cumartesi</w:t>
                  </w:r>
                  <w:r w:rsidR="00B77317" w:rsidRPr="00CD1539">
                    <w:rPr>
                      <w:rStyle w:val="Gl"/>
                      <w:sz w:val="20"/>
                      <w:szCs w:val="20"/>
                    </w:rPr>
                    <w:br/>
                  </w:r>
                  <w:r>
                    <w:rPr>
                      <w:rStyle w:val="Gl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Gl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Gl"/>
                      <w:b w:val="0"/>
                      <w:sz w:val="20"/>
                      <w:szCs w:val="20"/>
                    </w:rPr>
                    <w:t>Solidworks</w:t>
                  </w:r>
                </w:p>
                <w:p w:rsidR="00B77317" w:rsidRPr="00CD1539" w:rsidRDefault="003A26EE" w:rsidP="009C008A">
                  <w:pPr>
                    <w:rPr>
                      <w:rStyle w:val="Gl"/>
                      <w:b w:val="0"/>
                      <w:sz w:val="20"/>
                      <w:szCs w:val="20"/>
                    </w:rPr>
                  </w:pPr>
                  <w:r>
                    <w:rPr>
                      <w:rStyle w:val="Gl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Gl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Gl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Gl"/>
                      <w:b w:val="0"/>
                      <w:sz w:val="20"/>
                      <w:szCs w:val="20"/>
                    </w:rPr>
                    <w:t>Static 1</w:t>
                  </w:r>
                </w:p>
                <w:p w:rsidR="00B77317" w:rsidRPr="006A441F" w:rsidRDefault="003A26EE" w:rsidP="003A26EE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Gl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Gl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Gl"/>
                      <w:b w:val="0"/>
                    </w:rPr>
                    <w:t xml:space="preserve"> </w:t>
                  </w:r>
                  <w:r>
                    <w:rPr>
                      <w:rStyle w:val="Gl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:rsidR="00B77317" w:rsidRDefault="003A26EE" w:rsidP="00E3408D">
                      <w:pPr>
                        <w:pStyle w:val="TBal"/>
                      </w:pPr>
                      <w:r>
                        <w:t>Table of Contents</w:t>
                      </w:r>
                    </w:p>
                    <w:p w:rsidR="003A26EE" w:rsidRDefault="001041F1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15926904" w:history="1">
                        <w:r w:rsidR="003A26EE" w:rsidRPr="006443F3">
                          <w:rPr>
                            <w:rStyle w:val="Kpr"/>
                            <w:noProof/>
                          </w:rPr>
                          <w:t>Description</w:t>
                        </w:r>
                        <w:r w:rsidR="003A26EE">
                          <w:rPr>
                            <w:noProof/>
                            <w:webHidden/>
                          </w:rPr>
                          <w:tab/>
                        </w:r>
                        <w:r w:rsidR="003A26EE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3A26EE">
                          <w:rPr>
                            <w:noProof/>
                            <w:webHidden/>
                          </w:rPr>
                          <w:instrText xml:space="preserve"> PAGEREF _Toc215926904 \h </w:instrText>
                        </w:r>
                        <w:r w:rsidR="003A26EE">
                          <w:rPr>
                            <w:noProof/>
                            <w:webHidden/>
                          </w:rPr>
                        </w:r>
                        <w:r w:rsidR="003A26EE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A26EE">
                          <w:rPr>
                            <w:noProof/>
                            <w:webHidden/>
                          </w:rPr>
                          <w:t>1</w:t>
                        </w:r>
                        <w:r w:rsidR="003A26EE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3A26EE" w:rsidRDefault="003A26EE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6905" w:history="1">
                        <w:r w:rsidRPr="006443F3">
                          <w:rPr>
                            <w:rStyle w:val="Kpr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_Toc215926905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3A26EE" w:rsidRDefault="003A26EE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6906" w:history="1">
                        <w:r w:rsidRPr="006443F3">
                          <w:rPr>
                            <w:rStyle w:val="Kpr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_Toc215926906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3A26EE" w:rsidRDefault="003A26EE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6907" w:history="1">
                        <w:r w:rsidRPr="006443F3">
                          <w:rPr>
                            <w:rStyle w:val="Kpr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_Toc215926907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3A26EE" w:rsidRDefault="003A26EE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6908" w:history="1">
                        <w:r w:rsidRPr="006443F3">
                          <w:rPr>
                            <w:rStyle w:val="Kpr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_Toc215926908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3A26EE" w:rsidRDefault="003A26EE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6909" w:history="1">
                        <w:r w:rsidRPr="006443F3">
                          <w:rPr>
                            <w:rStyle w:val="Kpr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_Toc215926909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3A26EE" w:rsidRDefault="003A26EE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6910" w:history="1">
                        <w:r w:rsidRPr="006443F3">
                          <w:rPr>
                            <w:rStyle w:val="Kpr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_Toc215926910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3A26EE" w:rsidRDefault="003A26EE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6911" w:history="1">
                        <w:r w:rsidRPr="006443F3">
                          <w:rPr>
                            <w:rStyle w:val="Kpr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_Toc215926911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3A26EE" w:rsidRDefault="003A26EE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6912" w:history="1">
                        <w:r w:rsidRPr="006443F3">
                          <w:rPr>
                            <w:rStyle w:val="Kpr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_Toc215926912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3A26EE" w:rsidRDefault="003A26EE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6913" w:history="1">
                        <w:r w:rsidRPr="006443F3">
                          <w:rPr>
                            <w:rStyle w:val="Kpr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_Toc215926913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3A26EE" w:rsidRDefault="003A26EE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6914" w:history="1">
                        <w:r w:rsidRPr="006443F3">
                          <w:rPr>
                            <w:rStyle w:val="Kpr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_Toc215926914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3A26EE" w:rsidRDefault="003A26EE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6915" w:history="1">
                        <w:r w:rsidRPr="006443F3">
                          <w:rPr>
                            <w:rStyle w:val="Kpr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_Toc215926915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3A26EE" w:rsidRDefault="003A26EE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6916" w:history="1">
                        <w:r w:rsidRPr="006443F3">
                          <w:rPr>
                            <w:rStyle w:val="Kpr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_Toc215926916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3A26EE" w:rsidRDefault="003A26EE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6917" w:history="1">
                        <w:r w:rsidRPr="006443F3">
                          <w:rPr>
                            <w:rStyle w:val="Kpr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_Toc215926917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3A26EE" w:rsidRDefault="003A26EE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6918" w:history="1">
                        <w:r w:rsidRPr="006443F3">
                          <w:rPr>
                            <w:rStyle w:val="Kpr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_Toc215926918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B77317" w:rsidRPr="00EF5B54" w:rsidRDefault="001041F1" w:rsidP="00E3408D">
                      <w:pPr>
                        <w:pStyle w:val="T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:rsidR="00F448BC" w:rsidRDefault="00F448BC" w:rsidP="00A5373F"/>
        </w:tc>
      </w:tr>
      <w:tr w:rsidR="00F448BC" w:rsidTr="00BE081A">
        <w:trPr>
          <w:cantSplit/>
          <w:trHeight w:val="3924"/>
        </w:trPr>
        <w:tc>
          <w:tcPr>
            <w:tcW w:w="6285" w:type="dxa"/>
          </w:tcPr>
          <w:p w:rsidR="00C27B5D" w:rsidRDefault="003A26EE" w:rsidP="00C27B5D">
            <w:pPr>
              <w:pStyle w:val="Balk1"/>
              <w:outlineLvl w:val="0"/>
            </w:pPr>
            <w:bookmarkStart w:id="0" w:name="_Toc215926904"/>
            <w:r>
              <w:t>Description</w:t>
            </w:r>
            <w:bookmarkEnd w:id="0"/>
          </w:p>
          <w:p w:rsidR="00F448BC" w:rsidRPr="00E65D6E" w:rsidRDefault="003A26EE" w:rsidP="00FF408C">
            <w:r>
              <w:t>No Data</w:t>
            </w:r>
          </w:p>
        </w:tc>
        <w:tc>
          <w:tcPr>
            <w:tcW w:w="4713" w:type="dxa"/>
            <w:vMerge/>
          </w:tcPr>
          <w:p w:rsidR="00F448BC" w:rsidRPr="00A33AA4" w:rsidRDefault="00F448BC" w:rsidP="00840CC7">
            <w:pPr>
              <w:pStyle w:val="T3"/>
            </w:pPr>
          </w:p>
        </w:tc>
      </w:tr>
    </w:tbl>
    <w:p w:rsidR="00F25CD7" w:rsidRDefault="00F25CD7">
      <w:r>
        <w:br w:type="page"/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:rsidTr="00DD03CF">
        <w:tc>
          <w:tcPr>
            <w:tcW w:w="11016" w:type="dxa"/>
          </w:tcPr>
          <w:p w:rsidR="00343025" w:rsidRDefault="003A26EE" w:rsidP="00343025">
            <w:pPr>
              <w:pStyle w:val="Balk1"/>
              <w:outlineLvl w:val="0"/>
            </w:pPr>
            <w:bookmarkStart w:id="1" w:name="_Toc243733140"/>
            <w:bookmarkStart w:id="2" w:name="_Toc245020107"/>
            <w:bookmarkStart w:id="3" w:name="_Toc245020139"/>
            <w:bookmarkStart w:id="4" w:name="_Toc215926905"/>
            <w:r>
              <w:lastRenderedPageBreak/>
              <w:t>Assumptions</w:t>
            </w:r>
            <w:bookmarkEnd w:id="4"/>
          </w:p>
          <w:p w:rsidR="00A96F2C" w:rsidRDefault="00A96F2C" w:rsidP="00A96F2C"/>
        </w:tc>
      </w:tr>
    </w:tbl>
    <w:p w:rsidR="00343025" w:rsidRDefault="00343025" w:rsidP="00B77317">
      <w:pPr>
        <w:pStyle w:val="Balk1"/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:rsidTr="00ED5A01">
        <w:tc>
          <w:tcPr>
            <w:tcW w:w="11016" w:type="dxa"/>
          </w:tcPr>
          <w:p w:rsidR="00FF408C" w:rsidRDefault="003A26EE" w:rsidP="00FF408C">
            <w:pPr>
              <w:pStyle w:val="Balk1"/>
              <w:outlineLvl w:val="0"/>
            </w:pPr>
            <w:bookmarkStart w:id="5" w:name="_Toc215926906"/>
            <w:r>
              <w:t>Model Information</w:t>
            </w:r>
            <w:bookmarkEnd w:id="5"/>
          </w:p>
          <w:p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oKlavuzu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:rsidTr="00077EA0">
                    <w:tc>
                      <w:tcPr>
                        <w:tcW w:w="8640" w:type="dxa"/>
                      </w:tcPr>
                      <w:p w:rsidR="00077EA0" w:rsidRDefault="003A26EE" w:rsidP="00077EA0">
                        <w:pPr>
                          <w:jc w:val="center"/>
                          <w:rPr>
                            <w:rStyle w:val="Gl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  <w:lang w:val="tr-TR" w:eastAsia="tr-TR"/>
                          </w:rPr>
                          <w:drawing>
                            <wp:inline distT="0" distB="0" distL="0" distR="0" wp14:anchorId="34222D68" wp14:editId="1E34B2BE">
                              <wp:extent cx="5349240" cy="2807335"/>
                              <wp:effectExtent l="0" t="0" r="3810" b="0"/>
                              <wp:docPr id="4" name="Resim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80733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C16188" w:rsidRDefault="003A26EE" w:rsidP="00C16188">
                  <w:pPr>
                    <w:jc w:val="center"/>
                    <w:rPr>
                      <w:rStyle w:val="Gl"/>
                      <w:noProof/>
                      <w:sz w:val="20"/>
                      <w:szCs w:val="20"/>
                    </w:rPr>
                  </w:pPr>
                  <w:r>
                    <w:rPr>
                      <w:rStyle w:val="Gl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Gl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Gl"/>
                      <w:noProof/>
                      <w:sz w:val="20"/>
                      <w:szCs w:val="20"/>
                    </w:rPr>
                    <w:t>mainbody_v3</w:t>
                  </w:r>
                </w:p>
                <w:p w:rsidR="00C16188" w:rsidRDefault="003A26EE" w:rsidP="003A26EE">
                  <w:pPr>
                    <w:jc w:val="center"/>
                  </w:pPr>
                  <w:r>
                    <w:rPr>
                      <w:rStyle w:val="Gl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Gl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Gl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Pr="0044448A" w:rsidRDefault="003A26EE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Gl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3A26EE" w:rsidP="0044448A">
                  <w:pPr>
                    <w:jc w:val="center"/>
                  </w:pPr>
                  <w:r>
                    <w:rPr>
                      <w:rStyle w:val="Gl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3A26E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Gl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3A26E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Gl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3A26E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Gl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16188" w:rsidRDefault="003A26EE" w:rsidP="0044448A">
                  <w:pPr>
                    <w:jc w:val="center"/>
                    <w:rPr>
                      <w:rStyle w:val="Gl"/>
                      <w:noProof/>
                      <w:sz w:val="20"/>
                      <w:szCs w:val="20"/>
                    </w:rPr>
                  </w:pPr>
                  <w:r>
                    <w:rPr>
                      <w:rStyle w:val="Gl"/>
                      <w:noProof/>
                      <w:sz w:val="20"/>
                      <w:szCs w:val="20"/>
                    </w:rPr>
                    <w:t>Cut-Extrude28</w:t>
                  </w:r>
                </w:p>
                <w:p w:rsidR="004B3022" w:rsidRPr="0044448A" w:rsidRDefault="003A26EE" w:rsidP="0044448A">
                  <w:pPr>
                    <w:jc w:val="center"/>
                  </w:pPr>
                  <w:r>
                    <w:rPr>
                      <w:noProof/>
                      <w:lang w:val="tr-TR" w:eastAsia="tr-TR"/>
                    </w:rPr>
                    <w:drawing>
                      <wp:inline distT="0" distB="0" distL="0" distR="0" wp14:anchorId="66B9F332" wp14:editId="06B3ACA5">
                        <wp:extent cx="1562735" cy="820420"/>
                        <wp:effectExtent l="0" t="0" r="0" b="0"/>
                        <wp:docPr id="5" name="Resim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20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16188" w:rsidRPr="0044448A" w:rsidRDefault="003A26E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Gl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3A26EE" w:rsidRDefault="003A26E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  <w:t>Mass:0,245495 kg</w:t>
                  </w:r>
                </w:p>
                <w:p w:rsidR="003A26EE" w:rsidRDefault="003A26E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  <w:t>Volume:0,000193304 m^3</w:t>
                  </w:r>
                </w:p>
                <w:p w:rsidR="003A26EE" w:rsidRDefault="003A26E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  <w:t>Density:1.269,99 kg/m^3</w:t>
                  </w:r>
                </w:p>
                <w:p w:rsidR="003A26EE" w:rsidRDefault="003A26E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  <w:t>Weight:2,40585 N</w:t>
                  </w:r>
                </w:p>
                <w:p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3A26EE" w:rsidRDefault="003A26E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  <w:t>C:\Users\Asus\OneDrive\Masaüstü\BİTİRME\MST\mainbody\mainbody_v3.SLDPRT</w:t>
                  </w:r>
                </w:p>
                <w:p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FF408C" w:rsidRDefault="00FF408C" w:rsidP="00A96F2C"/>
        </w:tc>
      </w:tr>
    </w:tbl>
    <w:p w:rsidR="00FF408C" w:rsidRDefault="00FF408C" w:rsidP="00FF408C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5E294F" w:rsidTr="005E294F">
        <w:tc>
          <w:tcPr>
            <w:tcW w:w="11016" w:type="dxa"/>
          </w:tcPr>
          <w:p w:rsidR="00B35001" w:rsidRPr="00B35001" w:rsidRDefault="003A26EE" w:rsidP="00B35001">
            <w:pPr>
              <w:pStyle w:val="Balk1"/>
              <w:outlineLvl w:val="0"/>
            </w:pPr>
            <w:bookmarkStart w:id="6" w:name="_Toc215926907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3634"/>
              <w:gridCol w:w="6904"/>
            </w:tblGrid>
            <w:tr w:rsidR="00B35001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B35001" w:rsidRDefault="003A26EE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B35001" w:rsidRDefault="003A26E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1</w:t>
                  </w:r>
                </w:p>
              </w:tc>
            </w:tr>
            <w:tr w:rsidR="003A26EE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3A26EE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3A26EE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3A26EE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3A26EE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25 Celsius</w:t>
                  </w:r>
                </w:p>
              </w:tc>
            </w:tr>
            <w:tr w:rsidR="003A26EE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3A26EE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3A26EE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r>
                    <w:t xml:space="preserve">Inplane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3A26EE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3A26EE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3A26EE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3A26EE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3A26EE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3A26EE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3A26EE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3A26EE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(C:\Users\Asus\OneDrive\Masaüstü\BİTİRME\MST\mainbody\sonuclar)</w:t>
                  </w:r>
                </w:p>
              </w:tc>
            </w:tr>
          </w:tbl>
          <w:p w:rsidR="005E294F" w:rsidRDefault="005E294F" w:rsidP="00A96F2C"/>
        </w:tc>
      </w:tr>
      <w:bookmarkEnd w:id="1"/>
      <w:bookmarkEnd w:id="2"/>
      <w:bookmarkEnd w:id="3"/>
    </w:tbl>
    <w:p w:rsidR="00F33129" w:rsidRDefault="00F33129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:rsidTr="00E80CD9">
        <w:tc>
          <w:tcPr>
            <w:tcW w:w="11016" w:type="dxa"/>
          </w:tcPr>
          <w:p w:rsidR="00F33129" w:rsidRPr="00B35001" w:rsidRDefault="003A26EE" w:rsidP="000A7C6B">
            <w:pPr>
              <w:pStyle w:val="Balk1"/>
              <w:outlineLvl w:val="0"/>
            </w:pPr>
            <w:bookmarkStart w:id="7" w:name="_Toc215926908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91"/>
              <w:gridCol w:w="5247"/>
            </w:tblGrid>
            <w:tr w:rsidR="00F33129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F33129" w:rsidRDefault="003A26EE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F33129" w:rsidRDefault="003A26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3A26EE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3A26EE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Celsius</w:t>
                  </w:r>
                </w:p>
              </w:tc>
            </w:tr>
            <w:tr w:rsidR="003A26EE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3A26EE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N/mm^2 (MPa)</w:t>
                  </w:r>
                </w:p>
              </w:tc>
            </w:tr>
          </w:tbl>
          <w:p w:rsidR="00F33129" w:rsidRDefault="00F33129" w:rsidP="000A7C6B"/>
        </w:tc>
      </w:tr>
    </w:tbl>
    <w:p w:rsidR="00E80CD9" w:rsidRDefault="00E80CD9" w:rsidP="00076F1F"/>
    <w:tbl>
      <w:tblPr>
        <w:tblStyle w:val="TabloKlavuzu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:rsidTr="005273D5">
        <w:trPr>
          <w:trHeight w:val="4158"/>
        </w:trPr>
        <w:tc>
          <w:tcPr>
            <w:tcW w:w="11136" w:type="dxa"/>
          </w:tcPr>
          <w:p w:rsidR="00E80CD9" w:rsidRPr="00AC3438" w:rsidRDefault="003A26EE" w:rsidP="000A7C6B">
            <w:pPr>
              <w:pStyle w:val="Balk1"/>
              <w:outlineLvl w:val="0"/>
            </w:pPr>
            <w:bookmarkStart w:id="8" w:name="_Toc243733144"/>
            <w:bookmarkStart w:id="9" w:name="_Toc245020112"/>
            <w:bookmarkStart w:id="10" w:name="_Toc245020144"/>
            <w:bookmarkStart w:id="11" w:name="_Toc215926909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3A26EE" w:rsidP="000A7C6B">
                  <w:pPr>
                    <w:jc w:val="center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3A26EE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3A26EE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:rsidR="00E80CD9" w:rsidRPr="00577134" w:rsidRDefault="003A26EE" w:rsidP="000A7C6B">
                  <w:pPr>
                    <w:jc w:val="center"/>
                    <w:rPr>
                      <w:rStyle w:val="Gl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  <w:lang w:val="tr-TR" w:eastAsia="tr-TR"/>
                    </w:rPr>
                    <w:drawing>
                      <wp:inline distT="0" distB="0" distL="0" distR="0" wp14:anchorId="35F2E380" wp14:editId="420E69C3">
                        <wp:extent cx="1904365" cy="999490"/>
                        <wp:effectExtent l="0" t="0" r="635" b="0"/>
                        <wp:docPr id="6" name="Resim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99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OrtaKlavuz1-Vurgu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E80CD9" w:rsidRPr="00BE6656" w:rsidRDefault="003A26EE" w:rsidP="000A7C6B">
                        <w:pPr>
                          <w:jc w:val="right"/>
                          <w:rPr>
                            <w:rStyle w:val="Gl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E80CD9" w:rsidRPr="00BE6656" w:rsidRDefault="003A26E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PETG</w:t>
                        </w:r>
                      </w:p>
                    </w:tc>
                  </w:tr>
                  <w:tr w:rsidR="003A26EE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3A26EE" w:rsidRDefault="003A26EE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3A26EE" w:rsidRDefault="003A26E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3A26EE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3A26EE" w:rsidRDefault="003A26EE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3A26EE" w:rsidRDefault="003A26E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3A26EE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3A26EE" w:rsidRDefault="003A26EE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3A26EE" w:rsidRDefault="003A26E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40 N/mm^2</w:t>
                        </w:r>
                      </w:p>
                    </w:tc>
                  </w:tr>
                  <w:tr w:rsidR="003A26EE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3A26EE" w:rsidRDefault="003A26EE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3A26EE" w:rsidRDefault="003A26E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50 N/mm^2</w:t>
                        </w:r>
                      </w:p>
                    </w:tc>
                  </w:tr>
                  <w:tr w:rsidR="003A26EE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3A26EE" w:rsidRDefault="003A26EE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3A26EE" w:rsidRDefault="003A26E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2.000 N/mm^2</w:t>
                        </w:r>
                      </w:p>
                    </w:tc>
                  </w:tr>
                  <w:tr w:rsidR="003A26EE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3A26EE" w:rsidRDefault="003A26EE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3A26EE" w:rsidRDefault="003A26E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 xml:space="preserve">0,4  </w:t>
                        </w:r>
                      </w:p>
                    </w:tc>
                  </w:tr>
                  <w:tr w:rsidR="003A26EE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3A26EE" w:rsidRDefault="003A26EE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3A26EE" w:rsidRDefault="003A26E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1,27 g/cm^3</w:t>
                        </w:r>
                      </w:p>
                    </w:tc>
                  </w:tr>
                  <w:tr w:rsidR="003A26EE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3A26EE" w:rsidRDefault="003A26EE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3A26EE" w:rsidRDefault="003A26E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318,9 N/mm^2</w:t>
                        </w:r>
                      </w:p>
                    </w:tc>
                  </w:tr>
                </w:tbl>
                <w:p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Gl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:rsidR="00E80CD9" w:rsidRPr="00577134" w:rsidRDefault="003A26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Gl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Gl"/>
                      <w:b w:val="0"/>
                      <w:sz w:val="20"/>
                      <w:szCs w:val="20"/>
                    </w:rPr>
                    <w:t>SolidBody 1(Cut-Extrude28)(mainbody_v3)</w:t>
                  </w:r>
                </w:p>
              </w:tc>
            </w:tr>
            <w:tr w:rsidR="00E80CD9" w:rsidRPr="000841BF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:rsidR="00E80CD9" w:rsidRPr="000841BF" w:rsidRDefault="003A26EE" w:rsidP="000A7C6B">
                  <w:pPr>
                    <w:rPr>
                      <w:rStyle w:val="Gl"/>
                      <w:sz w:val="20"/>
                      <w:szCs w:val="20"/>
                    </w:rPr>
                  </w:pPr>
                  <w:r>
                    <w:rPr>
                      <w:rStyle w:val="Gl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:rsidR="00E80CD9" w:rsidRDefault="00E80CD9" w:rsidP="000A7C6B"/>
        </w:tc>
      </w:tr>
      <w:bookmarkEnd w:id="8"/>
      <w:bookmarkEnd w:id="9"/>
      <w:bookmarkEnd w:id="10"/>
    </w:tbl>
    <w:p w:rsidR="005273D5" w:rsidRDefault="005273D5" w:rsidP="006518B5"/>
    <w:tbl>
      <w:tblPr>
        <w:tblStyle w:val="TabloKlavuzu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:rsidTr="00452CBC">
        <w:tc>
          <w:tcPr>
            <w:tcW w:w="11016" w:type="dxa"/>
          </w:tcPr>
          <w:p w:rsidR="005273D5" w:rsidRPr="00AF1A58" w:rsidRDefault="003A26EE" w:rsidP="000A7C6B">
            <w:pPr>
              <w:pStyle w:val="Balk1"/>
              <w:outlineLvl w:val="0"/>
              <w:rPr>
                <w:b w:val="0"/>
                <w:bCs w:val="0"/>
              </w:rPr>
            </w:pPr>
            <w:bookmarkStart w:id="12" w:name="_Toc215926910"/>
            <w:r>
              <w:rPr>
                <w:rStyle w:val="Gl"/>
              </w:rPr>
              <w:t>Loads and Fixtures</w:t>
            </w:r>
            <w:bookmarkEnd w:id="12"/>
          </w:p>
          <w:tbl>
            <w:tblPr>
              <w:tblStyle w:val="AkListe-Vurgu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3A26EE" w:rsidTr="004F772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3A26EE" w:rsidRPr="004E282D" w:rsidRDefault="003A26EE" w:rsidP="005A5DC6">
                  <w:pPr>
                    <w:jc w:val="center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3A26EE" w:rsidRPr="004E282D" w:rsidRDefault="003A26EE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3A26EE" w:rsidRPr="004E282D" w:rsidRDefault="003A26EE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Fixture Details</w:t>
                  </w:r>
                </w:p>
              </w:tc>
            </w:tr>
            <w:tr w:rsidR="003A26EE" w:rsidTr="006771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:rsidR="003A26EE" w:rsidRPr="00AD5FBA" w:rsidRDefault="003A26EE" w:rsidP="005A5DC6">
                  <w:pPr>
                    <w:jc w:val="center"/>
                    <w:rPr>
                      <w:rStyle w:val="Gl"/>
                    </w:rPr>
                  </w:pPr>
                  <w:r>
                    <w:rPr>
                      <w:rStyle w:val="Gl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:rsidR="003A26EE" w:rsidRPr="006208CB" w:rsidRDefault="003A26EE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  <w:lang w:val="tr-TR" w:eastAsia="tr-TR"/>
                    </w:rPr>
                    <w:drawing>
                      <wp:inline distT="0" distB="0" distL="0" distR="0" wp14:anchorId="3DFC2386" wp14:editId="0CEBA2AD">
                        <wp:extent cx="1772285" cy="930275"/>
                        <wp:effectExtent l="0" t="0" r="0" b="3175"/>
                        <wp:docPr id="7" name="Resim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930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OrtaKlavuz1-Vurgu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3A26EE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3A26EE" w:rsidRPr="00BE6656" w:rsidRDefault="003A26EE" w:rsidP="003F2268">
                        <w:pPr>
                          <w:jc w:val="right"/>
                          <w:rPr>
                            <w:rStyle w:val="Gl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3A26EE" w:rsidRPr="00154A1A" w:rsidRDefault="003A26E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3A26EE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3A26EE" w:rsidRDefault="003A26EE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3A26EE" w:rsidRDefault="003A26E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:rsidR="003A26EE" w:rsidRPr="004C6DEB" w:rsidRDefault="003A26EE" w:rsidP="00840CC7">
                  <w:pPr>
                    <w:pStyle w:val="T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:rsidR="003F154A" w:rsidRPr="003F154A" w:rsidRDefault="003A26EE" w:rsidP="003F154A">
                  <w:pPr>
                    <w:rPr>
                      <w:rStyle w:val="Gl"/>
                      <w:bCs/>
                    </w:rPr>
                  </w:pPr>
                  <w:r>
                    <w:rPr>
                      <w:rStyle w:val="Gl"/>
                      <w:b/>
                    </w:rPr>
                    <w:t>Resultant Forces</w:t>
                  </w:r>
                </w:p>
                <w:tbl>
                  <w:tblPr>
                    <w:tblStyle w:val="TabloKlavuzu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3A26EE" w:rsidP="000A7C6B">
                        <w:pPr>
                          <w:jc w:val="center"/>
                          <w:rPr>
                            <w:rStyle w:val="Gl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3A26EE" w:rsidP="000A7C6B">
                        <w:pPr>
                          <w:jc w:val="center"/>
                          <w:rPr>
                            <w:rStyle w:val="Gl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3A26EE" w:rsidP="000A7C6B">
                        <w:pPr>
                          <w:jc w:val="center"/>
                          <w:rPr>
                            <w:rStyle w:val="Gl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3A26EE" w:rsidP="000A7C6B">
                        <w:pPr>
                          <w:jc w:val="center"/>
                          <w:rPr>
                            <w:rStyle w:val="Gl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3A26EE" w:rsidP="000A7C6B">
                        <w:pPr>
                          <w:jc w:val="center"/>
                          <w:rPr>
                            <w:rStyle w:val="Gl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3A26EE" w:rsidP="000A7C6B">
                        <w:pPr>
                          <w:jc w:val="center"/>
                          <w:rPr>
                            <w:rStyle w:val="Gl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3F154A" w:rsidRPr="00EF37BF" w:rsidRDefault="003A26EE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-5,89603e-06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3F154A" w:rsidRPr="00EF37BF" w:rsidRDefault="003A26EE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9,70191e-06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3F154A" w:rsidRDefault="003A26EE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5,35426e-07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3F154A" w:rsidRPr="00EF37BF" w:rsidRDefault="003A26EE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1,13656e-05</w:t>
                        </w:r>
                      </w:p>
                    </w:tc>
                  </w:tr>
                  <w:tr w:rsidR="00935682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935682" w:rsidRDefault="003A26EE" w:rsidP="000A7C6B">
                        <w:pPr>
                          <w:jc w:val="center"/>
                          <w:rPr>
                            <w:rStyle w:val="Gl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935682" w:rsidRDefault="003A26EE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935682" w:rsidRDefault="003A26EE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935682" w:rsidRDefault="003A26EE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935682" w:rsidRDefault="003A26EE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:rsidR="003F154A" w:rsidRDefault="003F154A" w:rsidP="003F154A">
                  <w:pPr>
                    <w:jc w:val="center"/>
                    <w:rPr>
                      <w:rStyle w:val="Gl"/>
                      <w:b/>
                      <w:sz w:val="18"/>
                      <w:szCs w:val="18"/>
                    </w:rPr>
                  </w:pPr>
                  <w:r>
                    <w:rPr>
                      <w:rStyle w:val="Gl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:rsidR="005273D5" w:rsidRDefault="005273D5" w:rsidP="00840CC7">
            <w:pPr>
              <w:pStyle w:val="T3"/>
            </w:pPr>
          </w:p>
          <w:tbl>
            <w:tblPr>
              <w:tblStyle w:val="AkListe-Vurgu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3A26EE" w:rsidTr="00F1444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3A26EE" w:rsidRPr="004E282D" w:rsidRDefault="003A26EE" w:rsidP="005A5DC6">
                  <w:pPr>
                    <w:jc w:val="center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3A26EE" w:rsidRPr="004E282D" w:rsidRDefault="003A26EE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3A26EE" w:rsidRPr="004E282D" w:rsidRDefault="003A26EE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Load Details</w:t>
                  </w:r>
                </w:p>
              </w:tc>
            </w:tr>
            <w:tr w:rsidR="003A26EE" w:rsidTr="00F20D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:rsidR="003A26EE" w:rsidRPr="00F42DD1" w:rsidRDefault="003A26EE" w:rsidP="005A5DC6">
                  <w:pPr>
                    <w:jc w:val="center"/>
                    <w:rPr>
                      <w:rStyle w:val="Gl"/>
                    </w:rPr>
                  </w:pPr>
                  <w:r>
                    <w:rPr>
                      <w:rStyle w:val="Gl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:rsidR="003A26EE" w:rsidRPr="006208CB" w:rsidRDefault="003A26EE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Gl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  <w:lang w:val="tr-TR" w:eastAsia="tr-TR"/>
                    </w:rPr>
                    <w:drawing>
                      <wp:inline distT="0" distB="0" distL="0" distR="0" wp14:anchorId="46CC75E7" wp14:editId="2CD3FB75">
                        <wp:extent cx="1907540" cy="1001395"/>
                        <wp:effectExtent l="0" t="0" r="0" b="8255"/>
                        <wp:docPr id="8" name="Resim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0013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OrtaKlavuz1-Vurgu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3A26EE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3A26EE" w:rsidRPr="00BE6656" w:rsidRDefault="003A26EE" w:rsidP="003F2268">
                        <w:pPr>
                          <w:jc w:val="right"/>
                          <w:rPr>
                            <w:rStyle w:val="Gl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3A26EE" w:rsidRPr="00B77EA3" w:rsidRDefault="003A26E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  <w:t>5 face(s)</w:t>
                        </w:r>
                      </w:p>
                    </w:tc>
                  </w:tr>
                  <w:tr w:rsidR="003A26EE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3A26EE" w:rsidRDefault="003A26EE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3A26EE" w:rsidRDefault="003A26E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3A26EE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3A26EE" w:rsidRDefault="003A26EE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3A26EE" w:rsidRDefault="003A26E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  <w:t>50 N</w:t>
                        </w:r>
                      </w:p>
                    </w:tc>
                  </w:tr>
                </w:tbl>
                <w:p w:rsidR="003A26EE" w:rsidRDefault="003A26EE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Gl"/>
                    </w:rPr>
                  </w:pPr>
                </w:p>
              </w:tc>
            </w:tr>
          </w:tbl>
          <w:p w:rsidR="005273D5" w:rsidRDefault="005273D5" w:rsidP="000A7C6B">
            <w:pPr>
              <w:rPr>
                <w:rStyle w:val="Gl"/>
              </w:rPr>
            </w:pPr>
          </w:p>
        </w:tc>
      </w:tr>
    </w:tbl>
    <w:p w:rsidR="00132707" w:rsidRDefault="00132707" w:rsidP="00132707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:rsidTr="005B3D16">
        <w:tc>
          <w:tcPr>
            <w:tcW w:w="11016" w:type="dxa"/>
          </w:tcPr>
          <w:p w:rsidR="00132707" w:rsidRDefault="00132707" w:rsidP="000A7C6B">
            <w:pPr>
              <w:pStyle w:val="Balk1"/>
              <w:outlineLvl w:val="0"/>
            </w:pPr>
            <w:r>
              <w:lastRenderedPageBreak/>
              <w:br w:type="page"/>
            </w:r>
            <w:bookmarkStart w:id="13" w:name="_Toc215926911"/>
            <w:r w:rsidR="003A26EE">
              <w:t>Connector Definitions</w:t>
            </w:r>
            <w:bookmarkEnd w:id="13"/>
          </w:p>
          <w:p w:rsidR="00132707" w:rsidRDefault="003A26EE" w:rsidP="000A7C6B">
            <w:r>
              <w:t>No Data</w:t>
            </w:r>
          </w:p>
          <w:p w:rsidR="00EF37BF" w:rsidRPr="009C0A33" w:rsidRDefault="00EF37BF" w:rsidP="000A7C6B"/>
          <w:p w:rsidR="000F2729" w:rsidRDefault="000F2729" w:rsidP="000A7C6B"/>
          <w:p w:rsidR="00E12C21" w:rsidRDefault="00E12C21" w:rsidP="000A7C6B"/>
          <w:p w:rsidR="00132707" w:rsidRDefault="00132707" w:rsidP="000A7C6B"/>
        </w:tc>
      </w:tr>
    </w:tbl>
    <w:p w:rsidR="00104BD8" w:rsidRDefault="00104BD8" w:rsidP="006936A0"/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104BD8" w:rsidRDefault="003A26EE" w:rsidP="000A7C6B">
            <w:pPr>
              <w:pStyle w:val="Balk1"/>
              <w:outlineLvl w:val="0"/>
            </w:pPr>
            <w:bookmarkStart w:id="14" w:name="_Toc215926912"/>
            <w:r>
              <w:t>Interaction Information</w:t>
            </w:r>
            <w:bookmarkEnd w:id="14"/>
          </w:p>
          <w:p w:rsidR="00104BD8" w:rsidRDefault="003A26EE" w:rsidP="000A7C6B">
            <w:r>
              <w:t>No Data</w:t>
            </w:r>
          </w:p>
          <w:p w:rsidR="00104BD8" w:rsidRDefault="00104BD8" w:rsidP="000A7C6B">
            <w:pPr>
              <w:rPr>
                <w:rStyle w:val="A3"/>
              </w:rPr>
            </w:pPr>
          </w:p>
          <w:p w:rsidR="00104BD8" w:rsidRDefault="00104BD8" w:rsidP="000A7C6B"/>
        </w:tc>
      </w:tr>
    </w:tbl>
    <w:p w:rsidR="00A61A59" w:rsidRDefault="00A61A59" w:rsidP="006936A0"/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A61A59" w:rsidRDefault="003A26EE" w:rsidP="000A7C6B">
            <w:pPr>
              <w:pStyle w:val="Balk1"/>
              <w:outlineLvl w:val="0"/>
            </w:pPr>
            <w:bookmarkStart w:id="15" w:name="_Toc215926913"/>
            <w:r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531D" w:rsidRDefault="003A26EE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531D" w:rsidRDefault="003A26E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3A26EE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Curvature-based mesh</w:t>
                  </w:r>
                </w:p>
              </w:tc>
            </w:tr>
            <w:tr w:rsidR="003A26EE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3A26EE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10,9136 mm</w:t>
                  </w:r>
                </w:p>
              </w:tc>
            </w:tr>
            <w:tr w:rsidR="003A26EE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2,18271 mm</w:t>
                  </w:r>
                </w:p>
              </w:tc>
            </w:tr>
            <w:tr w:rsidR="003A26EE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:rsidR="00690657" w:rsidRDefault="00690657" w:rsidP="00690657"/>
          <w:p w:rsidR="00A9531D" w:rsidRPr="00690657" w:rsidRDefault="003A26EE" w:rsidP="00690657">
            <w:pPr>
              <w:pStyle w:val="Balk2"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107BE" w:rsidRDefault="003A26EE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107BE" w:rsidRDefault="003A26E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13467</w:t>
                  </w:r>
                </w:p>
              </w:tc>
            </w:tr>
            <w:tr w:rsidR="003A26EE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7569</w:t>
                  </w:r>
                </w:p>
              </w:tc>
            </w:tr>
            <w:tr w:rsidR="003A26EE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29,256</w:t>
                  </w:r>
                </w:p>
              </w:tc>
            </w:tr>
            <w:tr w:rsidR="003A26EE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90,3</w:t>
                  </w:r>
                </w:p>
              </w:tc>
            </w:tr>
            <w:tr w:rsidR="003A26EE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0,0661</w:t>
                  </w:r>
                </w:p>
              </w:tc>
            </w:tr>
            <w:tr w:rsidR="003A26EE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3A26EE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00:00:01</w:t>
                  </w:r>
                </w:p>
              </w:tc>
            </w:tr>
            <w:tr w:rsidR="003A26EE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3A26EE" w:rsidRDefault="003A26E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A61A59" w:rsidRPr="00F077CB" w:rsidRDefault="00A61A59" w:rsidP="000A7C6B"/>
        </w:tc>
      </w:tr>
    </w:tbl>
    <w:p w:rsidR="002C53F9" w:rsidRDefault="002C53F9" w:rsidP="006936A0"/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2C53F9" w:rsidRDefault="003A26EE" w:rsidP="000A7C6B">
            <w:pPr>
              <w:pStyle w:val="Balk1"/>
              <w:outlineLvl w:val="0"/>
            </w:pPr>
            <w:bookmarkStart w:id="16" w:name="_Toc215926914"/>
            <w:r>
              <w:lastRenderedPageBreak/>
              <w:t>Sensor Details</w:t>
            </w:r>
            <w:bookmarkEnd w:id="16"/>
          </w:p>
          <w:p w:rsidR="002C53F9" w:rsidRPr="00F077CB" w:rsidRDefault="003A26EE" w:rsidP="000A7C6B">
            <w:r>
              <w:t>No Data</w:t>
            </w:r>
          </w:p>
        </w:tc>
      </w:tr>
    </w:tbl>
    <w:p w:rsidR="005F5B79" w:rsidRDefault="005F5B79" w:rsidP="00F12133"/>
    <w:tbl>
      <w:tblPr>
        <w:tblStyle w:val="TabloKlavuzu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:rsidR="005F5B79" w:rsidRDefault="003A26EE" w:rsidP="000A7C6B">
            <w:pPr>
              <w:pStyle w:val="Balk1"/>
              <w:outlineLvl w:val="0"/>
            </w:pPr>
            <w:bookmarkStart w:id="17" w:name="_Toc215926915"/>
            <w:r>
              <w:t>Resultant Forces</w:t>
            </w:r>
            <w:bookmarkEnd w:id="17"/>
          </w:p>
          <w:p w:rsidR="005F5B79" w:rsidRPr="000B04D4" w:rsidRDefault="003A26EE" w:rsidP="000A7C6B">
            <w:pPr>
              <w:pStyle w:val="Balk2"/>
              <w:outlineLvl w:val="1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3A26EE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3A26E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3A26E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3A26E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3A26E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3A26E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3A26EE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3A26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3A26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-5,89603e-06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3A26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9,70191e-06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3A26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5,35426e-07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3A26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1,13656e-05</w:t>
                  </w:r>
                </w:p>
              </w:tc>
            </w:tr>
          </w:tbl>
          <w:p w:rsidR="005F5B79" w:rsidRPr="000B04D4" w:rsidRDefault="003A26EE" w:rsidP="000A7C6B">
            <w:pPr>
              <w:pStyle w:val="Balk2"/>
              <w:outlineLvl w:val="1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3A26EE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3A26E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3A26E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3A26E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3A26E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3A26E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3A26EE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3A26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3A26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3A26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3A26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3A26E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5F5B79" w:rsidRDefault="005F5B79" w:rsidP="000A7C6B"/>
        </w:tc>
      </w:tr>
      <w:tr w:rsidR="005F5B79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:rsidR="00C6072D" w:rsidRPr="000B04D4" w:rsidRDefault="003A26EE" w:rsidP="00C6072D">
            <w:pPr>
              <w:pStyle w:val="Balk2"/>
              <w:outlineLvl w:val="1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:rsidTr="00C5579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3A26EE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3A26E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3A26E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3A26E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3A26E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3A26EE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:rsidTr="00C5579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3A26EE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3A26E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3A26E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-0,0153521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3A26E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0,00255862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3A26E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0,0030987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3A26E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0,0158694</w:t>
                  </w:r>
                </w:p>
              </w:tc>
            </w:tr>
          </w:tbl>
          <w:p w:rsidR="00C6072D" w:rsidRPr="000B04D4" w:rsidRDefault="003A26EE" w:rsidP="00C6072D">
            <w:pPr>
              <w:pStyle w:val="Balk2"/>
              <w:outlineLvl w:val="1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:rsidTr="00C5579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3A26EE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3A26E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3A26E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3A26E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3A26E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3A26E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:rsidTr="00C5579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3A26EE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3A26E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3A26E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3A26E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3A26E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3A26E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:rsidR="005F5B79" w:rsidRDefault="005F5B79" w:rsidP="000A7C6B"/>
        </w:tc>
      </w:tr>
      <w:bookmarkEnd w:id="18"/>
      <w:bookmarkEnd w:id="19"/>
      <w:bookmarkEnd w:id="20"/>
    </w:tbl>
    <w:p w:rsidR="00EC2432" w:rsidRDefault="00EC2432" w:rsidP="00EC2432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50542D" w:rsidRPr="003A26EE" w:rsidRDefault="003A26EE" w:rsidP="003A26EE">
            <w:pPr>
              <w:pStyle w:val="Balk1"/>
            </w:pPr>
            <w:bookmarkStart w:id="21" w:name="_Toc215926916"/>
            <w:r>
              <w:t>Beams</w:t>
            </w:r>
            <w:bookmarkEnd w:id="21"/>
          </w:p>
          <w:p w:rsidR="00EC2432" w:rsidRDefault="003A26EE" w:rsidP="000A7C6B">
            <w:r>
              <w:rPr>
                <w:sz w:val="24"/>
                <w:szCs w:val="24"/>
              </w:rPr>
              <w:t>No Data</w:t>
            </w:r>
          </w:p>
        </w:tc>
      </w:tr>
    </w:tbl>
    <w:p w:rsidR="00EC2432" w:rsidRDefault="00EC2432" w:rsidP="00940093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EC2432" w:rsidRDefault="003A26EE" w:rsidP="000A7C6B">
            <w:pPr>
              <w:pStyle w:val="Balk1"/>
              <w:outlineLvl w:val="0"/>
            </w:pPr>
            <w:bookmarkStart w:id="22" w:name="_Toc243733152"/>
            <w:bookmarkStart w:id="23" w:name="_Toc245020120"/>
            <w:bookmarkStart w:id="24" w:name="_Toc245020152"/>
            <w:bookmarkStart w:id="25" w:name="_Toc215926917"/>
            <w:r>
              <w:lastRenderedPageBreak/>
              <w:t>Study Results</w:t>
            </w:r>
            <w:bookmarkEnd w:id="25"/>
          </w:p>
          <w:p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364"/>
              <w:gridCol w:w="2926"/>
              <w:gridCol w:w="2635"/>
              <w:gridCol w:w="2613"/>
            </w:tblGrid>
            <w:tr w:rsidR="003A26EE" w:rsidTr="00365C2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3A26EE" w:rsidRDefault="003A26EE" w:rsidP="003A26EE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3A26EE" w:rsidRDefault="003A26EE" w:rsidP="003A26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3A26EE" w:rsidRDefault="003A26EE" w:rsidP="003A26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3A26EE" w:rsidRDefault="003A26EE" w:rsidP="003A26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3A26EE" w:rsidTr="00365C2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3A26EE" w:rsidRPr="004D2956" w:rsidRDefault="003A26EE" w:rsidP="003A26EE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3A26EE" w:rsidRPr="004D2956" w:rsidRDefault="003A26EE" w:rsidP="003A26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3A26EE" w:rsidRDefault="003A26EE" w:rsidP="003A26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0,000N/mm^2 (MPa)</w:t>
                  </w:r>
                </w:p>
                <w:p w:rsidR="003A26EE" w:rsidRPr="004D2956" w:rsidRDefault="003A26EE" w:rsidP="003A26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2223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3A26EE" w:rsidRDefault="003A26EE" w:rsidP="003A26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5,240N/mm^2 (MPa)</w:t>
                  </w:r>
                </w:p>
                <w:p w:rsidR="003A26EE" w:rsidRPr="004D2956" w:rsidRDefault="003A26EE" w:rsidP="003A26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5372</w:t>
                  </w:r>
                </w:p>
              </w:tc>
            </w:tr>
            <w:tr w:rsidR="003A26EE" w:rsidTr="00365C2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3A26EE" w:rsidRDefault="003A26EE" w:rsidP="003A26EE">
                  <w:pPr>
                    <w:jc w:val="center"/>
                    <w:rPr>
                      <w:rStyle w:val="Gl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  <w:lang w:val="tr-TR" w:eastAsia="tr-TR"/>
                    </w:rPr>
                    <w:drawing>
                      <wp:inline distT="0" distB="0" distL="0" distR="0" wp14:anchorId="5B62777E" wp14:editId="6B8EFB41">
                        <wp:extent cx="6858000" cy="3599180"/>
                        <wp:effectExtent l="0" t="0" r="0" b="1270"/>
                        <wp:docPr id="9" name="Resim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9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A26EE" w:rsidRPr="004D2956" w:rsidRDefault="003A26EE" w:rsidP="003A26E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Gl"/>
                      <w:noProof/>
                      <w:sz w:val="20"/>
                      <w:szCs w:val="20"/>
                    </w:rPr>
                    <w:t>mainbody_v3-Static 1-Stress-Stress1</w:t>
                  </w:r>
                </w:p>
              </w:tc>
            </w:tr>
          </w:tbl>
          <w:p w:rsidR="003A26EE" w:rsidRDefault="003A26EE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47"/>
              <w:gridCol w:w="3291"/>
              <w:gridCol w:w="2261"/>
              <w:gridCol w:w="2239"/>
            </w:tblGrid>
            <w:tr w:rsidR="003A26EE" w:rsidTr="00365C2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3A26EE" w:rsidRDefault="003A26EE" w:rsidP="003A26EE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3A26EE" w:rsidRDefault="003A26EE" w:rsidP="003A26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3A26EE" w:rsidRDefault="003A26EE" w:rsidP="003A26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3A26EE" w:rsidRDefault="003A26EE" w:rsidP="003A26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3A26EE" w:rsidTr="00365C2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3A26EE" w:rsidRPr="004D2956" w:rsidRDefault="003A26EE" w:rsidP="003A26EE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3A26EE" w:rsidRPr="004D2956" w:rsidRDefault="003A26EE" w:rsidP="003A26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3A26EE" w:rsidRDefault="003A26EE" w:rsidP="003A26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0,000mm</w:t>
                  </w:r>
                </w:p>
                <w:p w:rsidR="003A26EE" w:rsidRPr="004D2956" w:rsidRDefault="003A26EE" w:rsidP="003A26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655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3A26EE" w:rsidRDefault="003A26EE" w:rsidP="003A26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0,003mm</w:t>
                  </w:r>
                </w:p>
                <w:p w:rsidR="003A26EE" w:rsidRPr="004D2956" w:rsidRDefault="003A26EE" w:rsidP="003A26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5641</w:t>
                  </w:r>
                </w:p>
              </w:tc>
            </w:tr>
            <w:tr w:rsidR="003A26EE" w:rsidTr="00365C2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3A26EE" w:rsidRDefault="003A26EE" w:rsidP="003A26EE">
                  <w:pPr>
                    <w:jc w:val="center"/>
                    <w:rPr>
                      <w:rStyle w:val="Gl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  <w:lang w:val="tr-TR" w:eastAsia="tr-TR"/>
                    </w:rPr>
                    <w:lastRenderedPageBreak/>
                    <w:drawing>
                      <wp:inline distT="0" distB="0" distL="0" distR="0" wp14:anchorId="6749EEB0" wp14:editId="1A56BC5E">
                        <wp:extent cx="6858000" cy="3599180"/>
                        <wp:effectExtent l="0" t="0" r="0" b="1270"/>
                        <wp:docPr id="10" name="Resim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9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A26EE" w:rsidRPr="004D2956" w:rsidRDefault="003A26EE" w:rsidP="003A26E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Gl"/>
                      <w:noProof/>
                      <w:sz w:val="20"/>
                      <w:szCs w:val="20"/>
                    </w:rPr>
                    <w:t>mainbody_v3-Static 1-Displacement-Displacement1</w:t>
                  </w:r>
                </w:p>
              </w:tc>
            </w:tr>
          </w:tbl>
          <w:p w:rsidR="003A26EE" w:rsidRDefault="003A26EE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320"/>
              <w:gridCol w:w="2399"/>
              <w:gridCol w:w="2377"/>
            </w:tblGrid>
            <w:tr w:rsidR="003A26EE" w:rsidTr="00365C2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3A26EE" w:rsidRDefault="003A26EE" w:rsidP="003A26EE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3A26EE" w:rsidRDefault="003A26EE" w:rsidP="003A26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3A26EE" w:rsidRDefault="003A26EE" w:rsidP="003A26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3A26EE" w:rsidRDefault="003A26EE" w:rsidP="003A26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3A26EE" w:rsidTr="00365C2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3A26EE" w:rsidRPr="004D2956" w:rsidRDefault="003A26EE" w:rsidP="003A26EE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3A26EE" w:rsidRPr="004D2956" w:rsidRDefault="003A26EE" w:rsidP="003A26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3A26EE" w:rsidRDefault="003A26EE" w:rsidP="003A26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0,000</w:t>
                  </w:r>
                </w:p>
                <w:p w:rsidR="003A26EE" w:rsidRPr="004D2956" w:rsidRDefault="003A26EE" w:rsidP="003A26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5070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3A26EE" w:rsidRDefault="003A26EE" w:rsidP="003A26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0,002</w:t>
                  </w:r>
                </w:p>
                <w:p w:rsidR="003A26EE" w:rsidRPr="004D2956" w:rsidRDefault="003A26EE" w:rsidP="003A26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6192</w:t>
                  </w:r>
                </w:p>
              </w:tc>
            </w:tr>
            <w:tr w:rsidR="003A26EE" w:rsidTr="00365C2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3A26EE" w:rsidRDefault="003A26EE" w:rsidP="003A26EE">
                  <w:pPr>
                    <w:jc w:val="center"/>
                    <w:rPr>
                      <w:rStyle w:val="Gl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  <w:lang w:val="tr-TR" w:eastAsia="tr-TR"/>
                    </w:rPr>
                    <w:drawing>
                      <wp:inline distT="0" distB="0" distL="0" distR="0" wp14:anchorId="0C85213E" wp14:editId="6A58F8C0">
                        <wp:extent cx="6858000" cy="3599180"/>
                        <wp:effectExtent l="0" t="0" r="0" b="1270"/>
                        <wp:docPr id="11" name="Resim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9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A26EE" w:rsidRPr="004D2956" w:rsidRDefault="003A26EE" w:rsidP="003A26E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Gl"/>
                      <w:noProof/>
                      <w:sz w:val="20"/>
                      <w:szCs w:val="20"/>
                    </w:rPr>
                    <w:t>mainbody_v3-Static 1-Strain-Strain1</w:t>
                  </w:r>
                </w:p>
              </w:tc>
            </w:tr>
          </w:tbl>
          <w:p w:rsidR="003A26EE" w:rsidRDefault="003A26EE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24"/>
              <w:gridCol w:w="3213"/>
              <w:gridCol w:w="2336"/>
              <w:gridCol w:w="2365"/>
            </w:tblGrid>
            <w:tr w:rsidR="003A26EE" w:rsidTr="00365C2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3A26EE" w:rsidRDefault="003A26EE" w:rsidP="003A26EE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3A26EE" w:rsidRDefault="003A26EE" w:rsidP="003A26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3A26EE" w:rsidRDefault="003A26EE" w:rsidP="003A26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3A26EE" w:rsidRDefault="003A26EE" w:rsidP="003A26E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3A26EE" w:rsidTr="00365C2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3A26EE" w:rsidRPr="004D2956" w:rsidRDefault="003A26EE" w:rsidP="003A26EE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3A26EE" w:rsidRPr="004D2956" w:rsidRDefault="003A26EE" w:rsidP="003A26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Max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3A26EE" w:rsidRDefault="003A26EE" w:rsidP="003A26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7,634</w:t>
                  </w:r>
                </w:p>
                <w:p w:rsidR="003A26EE" w:rsidRPr="004D2956" w:rsidRDefault="003A26EE" w:rsidP="003A26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5372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3A26EE" w:rsidRDefault="003A26EE" w:rsidP="003A26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10,000</w:t>
                  </w:r>
                </w:p>
                <w:p w:rsidR="003A26EE" w:rsidRPr="004D2956" w:rsidRDefault="003A26EE" w:rsidP="003A26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</w:tr>
            <w:tr w:rsidR="003A26EE" w:rsidTr="00365C2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3A26EE" w:rsidRDefault="003A26EE" w:rsidP="003A26EE">
                  <w:pPr>
                    <w:jc w:val="center"/>
                    <w:rPr>
                      <w:rStyle w:val="Gl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  <w:lang w:val="tr-TR" w:eastAsia="tr-TR"/>
                    </w:rPr>
                    <w:drawing>
                      <wp:inline distT="0" distB="0" distL="0" distR="0" wp14:anchorId="724BC48D" wp14:editId="5FC03727">
                        <wp:extent cx="6858000" cy="3599180"/>
                        <wp:effectExtent l="0" t="0" r="0" b="1270"/>
                        <wp:docPr id="12" name="Resim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9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A26EE" w:rsidRPr="004D2956" w:rsidRDefault="003A26EE" w:rsidP="003A26E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Gl"/>
                      <w:noProof/>
                      <w:sz w:val="20"/>
                      <w:szCs w:val="20"/>
                    </w:rPr>
                    <w:t>mainbody_v3-Static 1-Factor of Safety-Factor of Safety1</w:t>
                  </w:r>
                </w:p>
              </w:tc>
            </w:tr>
          </w:tbl>
          <w:p w:rsidR="003A26EE" w:rsidRPr="000B04D4" w:rsidRDefault="003A26EE" w:rsidP="000A7C6B"/>
          <w:bookmarkEnd w:id="22"/>
          <w:bookmarkEnd w:id="23"/>
          <w:bookmarkEnd w:id="24"/>
          <w:p w:rsidR="00EC2432" w:rsidRDefault="00EC2432" w:rsidP="000A7C6B"/>
        </w:tc>
      </w:tr>
    </w:tbl>
    <w:p w:rsidR="000B1701" w:rsidRDefault="000B1701" w:rsidP="000B1701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0B1701" w:rsidRDefault="003A26EE" w:rsidP="003A26EE">
            <w:pPr>
              <w:pStyle w:val="Balk1"/>
            </w:pPr>
            <w:bookmarkStart w:id="26" w:name="_Toc215926918"/>
            <w:r>
              <w:t>Conclusion</w:t>
            </w:r>
            <w:bookmarkEnd w:id="26"/>
          </w:p>
        </w:tc>
      </w:tr>
    </w:tbl>
    <w:p w:rsidR="00AC3438" w:rsidRPr="00AC3438" w:rsidRDefault="00AC3438" w:rsidP="00FE0924">
      <w:bookmarkStart w:id="27" w:name="_GoBack"/>
      <w:bookmarkEnd w:id="27"/>
    </w:p>
    <w:sectPr w:rsidR="00AC3438" w:rsidRPr="00AC3438" w:rsidSect="003A26EE">
      <w:footerReference w:type="default" r:id="rId17"/>
      <w:footerReference w:type="first" r:id="rId1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26EE" w:rsidRDefault="003A26EE" w:rsidP="00F25CD7">
      <w:pPr>
        <w:spacing w:after="0" w:line="240" w:lineRule="auto"/>
      </w:pPr>
      <w:r>
        <w:separator/>
      </w:r>
    </w:p>
  </w:endnote>
  <w:endnote w:type="continuationSeparator" w:id="0">
    <w:p w:rsidR="003A26EE" w:rsidRDefault="003A26EE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altName w:val="Trebuchet MS"/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oKlavuzu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DC4D2F" w:rsidTr="003E1AE9">
      <w:tc>
        <w:tcPr>
          <w:tcW w:w="867" w:type="pct"/>
        </w:tcPr>
        <w:p w:rsidR="00DC4D2F" w:rsidRDefault="00DC4D2F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  <w:lang w:val="tr-TR" w:eastAsia="tr-TR"/>
            </w:rPr>
            <w:drawing>
              <wp:inline distT="0" distB="0" distL="0" distR="0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:rsidR="00DC4D2F" w:rsidRDefault="003A26EE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:rsidR="00DC4D2F" w:rsidRDefault="003A26EE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mainbody_v3</w:t>
          </w:r>
        </w:p>
      </w:tc>
      <w:tc>
        <w:tcPr>
          <w:tcW w:w="0" w:type="auto"/>
          <w:vAlign w:val="bottom"/>
        </w:tcPr>
        <w:p w:rsidR="00DC4D2F" w:rsidRDefault="00DC4D2F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3A26EE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</w:tc>
    </w:tr>
  </w:tbl>
  <w:p w:rsidR="00DC4D2F" w:rsidRPr="00BF0BC4" w:rsidRDefault="00DC4D2F" w:rsidP="00BF0BC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oKlavuzu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DC4D2F" w:rsidTr="00BF0BC4">
      <w:tc>
        <w:tcPr>
          <w:tcW w:w="1908" w:type="dxa"/>
        </w:tcPr>
        <w:p w:rsidR="00DC4D2F" w:rsidRDefault="00DC4D2F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  <w:lang w:val="tr-TR" w:eastAsia="tr-TR"/>
            </w:rPr>
            <w:drawing>
              <wp:inline distT="0" distB="0" distL="0" distR="0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:rsidR="00DC4D2F" w:rsidRDefault="003A26EE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DC4D2F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:rsidR="00DC4D2F" w:rsidRDefault="003A26EE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mainbody_v3</w:t>
          </w:r>
        </w:p>
      </w:tc>
      <w:tc>
        <w:tcPr>
          <w:tcW w:w="360" w:type="dxa"/>
          <w:vAlign w:val="bottom"/>
        </w:tcPr>
        <w:p w:rsidR="00DC4D2F" w:rsidRDefault="00DC4D2F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3A26EE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:rsidR="00DC4D2F" w:rsidRPr="00F25CD7" w:rsidRDefault="00DC4D2F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26EE" w:rsidRDefault="003A26EE" w:rsidP="00F25CD7">
      <w:pPr>
        <w:spacing w:after="0" w:line="240" w:lineRule="auto"/>
      </w:pPr>
      <w:r>
        <w:separator/>
      </w:r>
    </w:p>
  </w:footnote>
  <w:footnote w:type="continuationSeparator" w:id="0">
    <w:p w:rsidR="003A26EE" w:rsidRDefault="003A26EE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ttachedTemplate r:id="rId1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6EE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26EE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7C50"/>
    <w:rsid w:val="009E7F81"/>
    <w:rsid w:val="009F13F1"/>
    <w:rsid w:val="009F39F8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C708C"/>
  <w15:docId w15:val="{FB2338B2-9FFE-426A-B5C2-BAD688F4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Gl">
    <w:name w:val="Strong"/>
    <w:basedOn w:val="VarsaylanParagrafYazTipi"/>
    <w:uiPriority w:val="22"/>
    <w:qFormat/>
    <w:rsid w:val="00BB5A1B"/>
    <w:rPr>
      <w:b/>
      <w:bCs/>
    </w:rPr>
  </w:style>
  <w:style w:type="paragraph" w:styleId="AralkYok">
    <w:name w:val="No Spacing"/>
    <w:uiPriority w:val="1"/>
    <w:qFormat/>
    <w:rsid w:val="00BB5A1B"/>
    <w:pPr>
      <w:spacing w:after="0" w:line="240" w:lineRule="auto"/>
    </w:pPr>
  </w:style>
  <w:style w:type="paragraph" w:styleId="TBal">
    <w:name w:val="TOC Heading"/>
    <w:basedOn w:val="Balk1"/>
    <w:next w:val="Normal"/>
    <w:uiPriority w:val="39"/>
    <w:unhideWhenUsed/>
    <w:qFormat/>
    <w:rsid w:val="00BB5A1B"/>
    <w:pPr>
      <w:outlineLvl w:val="9"/>
    </w:pPr>
  </w:style>
  <w:style w:type="paragraph" w:styleId="stBilgi">
    <w:name w:val="header"/>
    <w:basedOn w:val="Normal"/>
    <w:link w:val="stBilgi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25CD7"/>
  </w:style>
  <w:style w:type="paragraph" w:styleId="AltBilgi">
    <w:name w:val="footer"/>
    <w:basedOn w:val="Normal"/>
    <w:link w:val="AltBilgi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25CD7"/>
  </w:style>
  <w:style w:type="table" w:styleId="TabloKlavuzu">
    <w:name w:val="Table Grid"/>
    <w:basedOn w:val="NormalTablo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NormalTablo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3">
    <w:name w:val="Light List Accent 3"/>
    <w:basedOn w:val="NormalTablo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2">
    <w:name w:val="Light List Accent 2"/>
    <w:basedOn w:val="NormalTablo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Kpr">
    <w:name w:val="Hyperlink"/>
    <w:basedOn w:val="VarsaylanParagrafYazTipi"/>
    <w:uiPriority w:val="99"/>
    <w:unhideWhenUsed/>
    <w:rsid w:val="00F801E6"/>
    <w:rPr>
      <w:color w:val="0000FF" w:themeColor="hyperlink"/>
      <w:u w:val="single"/>
    </w:rPr>
  </w:style>
  <w:style w:type="paragraph" w:styleId="BelgeBalantlar">
    <w:name w:val="Document Map"/>
    <w:basedOn w:val="Normal"/>
    <w:link w:val="BelgeBalantlar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BelgeBalantlarChar">
    <w:name w:val="Belge Bağlantıları Char"/>
    <w:basedOn w:val="VarsaylanParagrafYazTipi"/>
    <w:link w:val="BelgeBalantlar"/>
    <w:uiPriority w:val="99"/>
    <w:semiHidden/>
    <w:rsid w:val="00FE0924"/>
    <w:rPr>
      <w:rFonts w:ascii="Tahoma" w:hAnsi="Tahoma" w:cs="Tahoma"/>
      <w:sz w:val="16"/>
      <w:szCs w:val="16"/>
    </w:rPr>
  </w:style>
  <w:style w:type="table" w:styleId="AkListe-Vurgu4">
    <w:name w:val="Light List Accent 4"/>
    <w:basedOn w:val="NormalTablo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NormalTablo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OrtaKlavuz2-Vurgu1">
    <w:name w:val="Medium Grid 2 Accent 1"/>
    <w:basedOn w:val="NormalTablo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NormalTablo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Klavuz1-Vurgu6">
    <w:name w:val="Medium Grid 1 Accent 6"/>
    <w:basedOn w:val="NormalTablo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Glgeleme-Vurgu5">
    <w:name w:val="Light Shading Accent 5"/>
    <w:basedOn w:val="NormalTablo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4">
    <w:name w:val="Light Shading Accent 4"/>
    <w:basedOn w:val="NormalTablo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6C5706-DE73-4707-AF08-2EB95F8A8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0</TotalTime>
  <Pages>9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Asus</dc:creator>
  <cp:lastModifiedBy>Asus</cp:lastModifiedBy>
  <cp:revision>1</cp:revision>
  <dcterms:created xsi:type="dcterms:W3CDTF">2025-12-06T12:21:00Z</dcterms:created>
  <dcterms:modified xsi:type="dcterms:W3CDTF">2025-12-06T12:21:00Z</dcterms:modified>
</cp:coreProperties>
</file>