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9E5005" w:rsidP="00A43A5B">
            <w:pPr>
              <w:jc w:val="center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3853815" cy="2022475"/>
                  <wp:effectExtent l="0" t="0" r="0" b="0"/>
                  <wp:docPr id="3" name="Res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oKlavuzu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9E5005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Part1i</w:t>
                  </w:r>
                </w:p>
                <w:p w:rsidR="00B77317" w:rsidRPr="00CD1539" w:rsidRDefault="00B77317" w:rsidP="00E217C8">
                  <w:pPr>
                    <w:rPr>
                      <w:rStyle w:val="Gl"/>
                      <w:sz w:val="20"/>
                      <w:szCs w:val="20"/>
                    </w:rPr>
                  </w:pPr>
                </w:p>
                <w:p w:rsidR="00B77317" w:rsidRPr="00CD1539" w:rsidRDefault="009E5005" w:rsidP="009C008A">
                  <w:pPr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6 Aralık 2025 Cumartesi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br/>
                  </w:r>
                  <w:r>
                    <w:rPr>
                      <w:rStyle w:val="Gl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Solidworks</w:t>
                  </w:r>
                </w:p>
                <w:p w:rsidR="00B77317" w:rsidRPr="00CD1539" w:rsidRDefault="009E5005" w:rsidP="009C008A">
                  <w:pPr>
                    <w:rPr>
                      <w:rStyle w:val="Gl"/>
                      <w:b w:val="0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Gl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Static 1</w:t>
                  </w:r>
                </w:p>
                <w:p w:rsidR="00B77317" w:rsidRPr="006A441F" w:rsidRDefault="009E5005" w:rsidP="009E5005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Gl"/>
                      <w:b w:val="0"/>
                    </w:rPr>
                    <w:t xml:space="preserve">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9E5005" w:rsidP="00E3408D">
                      <w:pPr>
                        <w:pStyle w:val="TBal"/>
                      </w:pPr>
                      <w:r>
                        <w:t>Table of Contents</w:t>
                      </w:r>
                    </w:p>
                    <w:p w:rsidR="009E5005" w:rsidRDefault="001041F1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5924877" w:history="1">
                        <w:r w:rsidR="009E5005" w:rsidRPr="00211741">
                          <w:rPr>
                            <w:rStyle w:val="Kpr"/>
                            <w:noProof/>
                          </w:rPr>
                          <w:t>Description</w:t>
                        </w:r>
                        <w:r w:rsidR="009E5005">
                          <w:rPr>
                            <w:noProof/>
                            <w:webHidden/>
                          </w:rPr>
                          <w:tab/>
                        </w:r>
                        <w:r w:rsidR="009E5005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9E5005">
                          <w:rPr>
                            <w:noProof/>
                            <w:webHidden/>
                          </w:rPr>
                          <w:instrText xml:space="preserve"> PAGEREF _Toc215924877 \h </w:instrText>
                        </w:r>
                        <w:r w:rsidR="009E5005">
                          <w:rPr>
                            <w:noProof/>
                            <w:webHidden/>
                          </w:rPr>
                        </w:r>
                        <w:r w:rsidR="009E5005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9E5005">
                          <w:rPr>
                            <w:noProof/>
                            <w:webHidden/>
                          </w:rPr>
                          <w:t>1</w:t>
                        </w:r>
                        <w:r w:rsidR="009E5005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78" w:history="1">
                        <w:r w:rsidRPr="00211741">
                          <w:rPr>
                            <w:rStyle w:val="Kpr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79" w:history="1">
                        <w:r w:rsidRPr="00211741">
                          <w:rPr>
                            <w:rStyle w:val="Kpr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0" w:history="1">
                        <w:r w:rsidRPr="00211741">
                          <w:rPr>
                            <w:rStyle w:val="Kpr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1" w:history="1">
                        <w:r w:rsidRPr="00211741">
                          <w:rPr>
                            <w:rStyle w:val="Kpr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2" w:history="1">
                        <w:r w:rsidRPr="00211741">
                          <w:rPr>
                            <w:rStyle w:val="Kpr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3" w:history="1">
                        <w:r w:rsidRPr="00211741">
                          <w:rPr>
                            <w:rStyle w:val="Kpr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4" w:history="1">
                        <w:r w:rsidRPr="00211741">
                          <w:rPr>
                            <w:rStyle w:val="Kpr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5" w:history="1">
                        <w:r w:rsidRPr="00211741">
                          <w:rPr>
                            <w:rStyle w:val="Kpr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6" w:history="1">
                        <w:r w:rsidRPr="00211741">
                          <w:rPr>
                            <w:rStyle w:val="Kpr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7" w:history="1">
                        <w:r w:rsidRPr="00211741">
                          <w:rPr>
                            <w:rStyle w:val="Kpr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8" w:history="1">
                        <w:r w:rsidRPr="00211741">
                          <w:rPr>
                            <w:rStyle w:val="Kpr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89" w:history="1">
                        <w:r w:rsidRPr="00211741">
                          <w:rPr>
                            <w:rStyle w:val="Kpr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90" w:history="1">
                        <w:r w:rsidRPr="00211741">
                          <w:rPr>
                            <w:rStyle w:val="Kpr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9E5005" w:rsidRDefault="009E5005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5924891" w:history="1">
                        <w:r w:rsidRPr="00211741">
                          <w:rPr>
                            <w:rStyle w:val="Kpr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_Toc215924891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9E5005" w:rsidP="00C27B5D">
            <w:pPr>
              <w:pStyle w:val="Balk1"/>
              <w:outlineLvl w:val="0"/>
            </w:pPr>
            <w:bookmarkStart w:id="0" w:name="_Toc215924877"/>
            <w:r>
              <w:t>Description</w:t>
            </w:r>
            <w:bookmarkEnd w:id="0"/>
          </w:p>
          <w:p w:rsidR="00F448BC" w:rsidRPr="00E65D6E" w:rsidRDefault="009E5005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3"/>
            </w:pPr>
          </w:p>
        </w:tc>
      </w:tr>
    </w:tbl>
    <w:p w:rsidR="00F25CD7" w:rsidRDefault="00F25CD7">
      <w:r>
        <w:br w:type="page"/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9E5005" w:rsidP="00343025">
            <w:pPr>
              <w:pStyle w:val="Balk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215924878"/>
            <w:r>
              <w:lastRenderedPageBreak/>
              <w:t>Assumptions</w:t>
            </w:r>
            <w:bookmarkEnd w:id="4"/>
          </w:p>
          <w:p w:rsidR="00A96F2C" w:rsidRDefault="00A96F2C" w:rsidP="00A96F2C"/>
        </w:tc>
      </w:tr>
    </w:tbl>
    <w:p w:rsidR="00343025" w:rsidRDefault="00343025" w:rsidP="00B77317">
      <w:pPr>
        <w:pStyle w:val="Balk1"/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9E5005" w:rsidP="00FF408C">
            <w:pPr>
              <w:pStyle w:val="Balk1"/>
              <w:outlineLvl w:val="0"/>
            </w:pPr>
            <w:bookmarkStart w:id="5" w:name="_Toc215924879"/>
            <w:r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oKlavuzu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9E5005" w:rsidP="00077EA0">
                        <w:pPr>
                          <w:jc w:val="center"/>
                          <w:rPr>
                            <w:rStyle w:val="Gl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  <w:lang w:val="tr-TR" w:eastAsia="tr-TR"/>
                          </w:rPr>
                          <w:drawing>
                            <wp:inline distT="0" distB="0" distL="0" distR="0" wp14:anchorId="614CE5BB" wp14:editId="5E162753">
                              <wp:extent cx="5349240" cy="2807335"/>
                              <wp:effectExtent l="0" t="0" r="3810" b="0"/>
                              <wp:docPr id="4" name="Res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8073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9E5005" w:rsidP="00C16188">
                  <w:pPr>
                    <w:jc w:val="center"/>
                    <w:rPr>
                      <w:rStyle w:val="Gl"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Gl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noProof/>
                      <w:sz w:val="20"/>
                      <w:szCs w:val="20"/>
                    </w:rPr>
                    <w:t>Part1i</w:t>
                  </w:r>
                </w:p>
                <w:p w:rsidR="00C16188" w:rsidRDefault="009E5005" w:rsidP="009E5005">
                  <w:pPr>
                    <w:jc w:val="center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Gl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9E5005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Gl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9E5005" w:rsidP="0044448A">
                  <w:pPr>
                    <w:jc w:val="center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9E5005" w:rsidP="0044448A">
                  <w:pPr>
                    <w:jc w:val="center"/>
                    <w:rPr>
                      <w:rStyle w:val="Gl"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Scale2</w:t>
                  </w:r>
                </w:p>
                <w:p w:rsidR="004B3022" w:rsidRPr="0044448A" w:rsidRDefault="009E5005" w:rsidP="0044448A">
                  <w:pPr>
                    <w:jc w:val="center"/>
                  </w:pPr>
                  <w:r>
                    <w:rPr>
                      <w:noProof/>
                      <w:lang w:val="tr-TR" w:eastAsia="tr-TR"/>
                    </w:rPr>
                    <w:drawing>
                      <wp:inline distT="0" distB="0" distL="0" distR="0" wp14:anchorId="12EF86AD" wp14:editId="0A0E676E">
                        <wp:extent cx="1562735" cy="820420"/>
                        <wp:effectExtent l="0" t="0" r="0" b="0"/>
                        <wp:docPr id="5" name="Resim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20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E5005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Mass:0,00642201 kg</w:t>
                  </w:r>
                </w:p>
                <w:p w:rsidR="009E5005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Volume:5,0567e-06 m^3</w:t>
                  </w:r>
                </w:p>
                <w:p w:rsidR="009E5005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Density:1.270 kg/m^3</w:t>
                  </w:r>
                </w:p>
                <w:p w:rsidR="009E5005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Weight:0,0629357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E5005" w:rsidRDefault="009E5005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C:\Users\Asus\OneDrive\Masaüstü\BİTİRME\MST\Index&amp;ring\Part1i.SLDPRT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FF408C" w:rsidRDefault="00FF408C" w:rsidP="00A96F2C"/>
        </w:tc>
      </w:tr>
    </w:tbl>
    <w:p w:rsidR="00FF408C" w:rsidRDefault="00FF408C" w:rsidP="00FF408C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:rsidTr="005E294F">
        <w:tc>
          <w:tcPr>
            <w:tcW w:w="11016" w:type="dxa"/>
          </w:tcPr>
          <w:p w:rsidR="00B35001" w:rsidRPr="00B35001" w:rsidRDefault="009E5005" w:rsidP="00B35001">
            <w:pPr>
              <w:pStyle w:val="Balk1"/>
              <w:outlineLvl w:val="0"/>
            </w:pPr>
            <w:bookmarkStart w:id="6" w:name="_Toc215924880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4419"/>
              <w:gridCol w:w="6119"/>
            </w:tblGrid>
            <w:tr w:rsidR="00B35001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9E5005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B35001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(C:\Users\Asus\OneDrive\Masaüstü\BİTİRME\MST\Index&amp;ring)</w:t>
                  </w:r>
                </w:p>
              </w:tc>
            </w:tr>
          </w:tbl>
          <w:p w:rsidR="005E294F" w:rsidRDefault="005E294F" w:rsidP="00A96F2C"/>
        </w:tc>
      </w:tr>
      <w:bookmarkEnd w:id="1"/>
      <w:bookmarkEnd w:id="2"/>
      <w:bookmarkEnd w:id="3"/>
    </w:tbl>
    <w:p w:rsidR="00F33129" w:rsidRDefault="00F33129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:rsidTr="00E80CD9">
        <w:tc>
          <w:tcPr>
            <w:tcW w:w="11016" w:type="dxa"/>
          </w:tcPr>
          <w:p w:rsidR="00F33129" w:rsidRPr="00B35001" w:rsidRDefault="009E5005" w:rsidP="000A7C6B">
            <w:pPr>
              <w:pStyle w:val="Balk1"/>
              <w:outlineLvl w:val="0"/>
            </w:pPr>
            <w:bookmarkStart w:id="7" w:name="_Toc215924881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1"/>
              <w:gridCol w:w="5247"/>
            </w:tblGrid>
            <w:tr w:rsidR="00F33129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9E5005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F33129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Celsius</w:t>
                  </w:r>
                </w:p>
              </w:tc>
            </w:tr>
            <w:tr w:rsidR="009E5005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9E5005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N/mm^2 (MPa)</w:t>
                  </w:r>
                </w:p>
              </w:tc>
            </w:tr>
          </w:tbl>
          <w:p w:rsidR="00F33129" w:rsidRDefault="00F33129" w:rsidP="000A7C6B"/>
        </w:tc>
      </w:tr>
    </w:tbl>
    <w:p w:rsidR="00E80CD9" w:rsidRDefault="00E80CD9" w:rsidP="00076F1F"/>
    <w:tbl>
      <w:tblPr>
        <w:tblStyle w:val="TabloKlavuzu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9E5005" w:rsidP="000A7C6B">
            <w:pPr>
              <w:pStyle w:val="Balk1"/>
              <w:outlineLvl w:val="0"/>
            </w:pPr>
            <w:bookmarkStart w:id="8" w:name="_Toc243733144"/>
            <w:bookmarkStart w:id="9" w:name="_Toc245020112"/>
            <w:bookmarkStart w:id="10" w:name="_Toc245020144"/>
            <w:bookmarkStart w:id="11" w:name="_Toc215924882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9E5005" w:rsidP="000A7C6B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9E5005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9E5005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9E5005" w:rsidP="000A7C6B">
                  <w:pPr>
                    <w:jc w:val="center"/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  <w:lang w:val="tr-TR" w:eastAsia="tr-TR"/>
                    </w:rPr>
                    <w:drawing>
                      <wp:inline distT="0" distB="0" distL="0" distR="0" wp14:anchorId="65A28C7F" wp14:editId="27F4E46A">
                        <wp:extent cx="1904365" cy="999490"/>
                        <wp:effectExtent l="0" t="0" r="635" b="0"/>
                        <wp:docPr id="6" name="Res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99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OrtaKlavuz1-Vurgu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9E5005" w:rsidP="000A7C6B">
                        <w:pPr>
                          <w:jc w:val="right"/>
                          <w:rPr>
                            <w:rStyle w:val="Gl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PETG</w:t>
                        </w:r>
                      </w:p>
                    </w:tc>
                  </w:tr>
                  <w:tr w:rsidR="009E5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9E5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9E5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40 N/mm^2</w:t>
                        </w:r>
                      </w:p>
                    </w:tc>
                  </w:tr>
                  <w:tr w:rsidR="009E5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50 N/mm^2</w:t>
                        </w:r>
                      </w:p>
                    </w:tc>
                  </w:tr>
                  <w:tr w:rsidR="009E5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2.000 N/mm^2</w:t>
                        </w:r>
                      </w:p>
                    </w:tc>
                  </w:tr>
                  <w:tr w:rsidR="009E5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 xml:space="preserve">0,4  </w:t>
                        </w:r>
                      </w:p>
                    </w:tc>
                  </w:tr>
                  <w:tr w:rsidR="009E5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1,27 g/cm^3</w:t>
                        </w:r>
                      </w:p>
                    </w:tc>
                  </w:tr>
                  <w:tr w:rsidR="009E5005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9E5005" w:rsidRDefault="009E5005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318,9 N/mm^2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E80CD9" w:rsidRPr="00577134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Gl"/>
                      <w:b w:val="0"/>
                      <w:sz w:val="20"/>
                      <w:szCs w:val="20"/>
                    </w:rPr>
                    <w:t>SolidBody 1(Scale2)(Part1i)</w:t>
                  </w:r>
                </w:p>
              </w:tc>
            </w:tr>
            <w:tr w:rsidR="00E80CD9" w:rsidRPr="000841BF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:rsidR="00E80CD9" w:rsidRPr="000841BF" w:rsidRDefault="009E5005" w:rsidP="000A7C6B">
                  <w:pPr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:rsidR="00E80CD9" w:rsidRDefault="00E80CD9" w:rsidP="000A7C6B"/>
        </w:tc>
      </w:tr>
      <w:bookmarkEnd w:id="8"/>
      <w:bookmarkEnd w:id="9"/>
      <w:bookmarkEnd w:id="10"/>
    </w:tbl>
    <w:p w:rsidR="005273D5" w:rsidRDefault="005273D5" w:rsidP="006518B5"/>
    <w:tbl>
      <w:tblPr>
        <w:tblStyle w:val="TabloKlavuzu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9E5005" w:rsidP="000A7C6B">
            <w:pPr>
              <w:pStyle w:val="Balk1"/>
              <w:outlineLvl w:val="0"/>
              <w:rPr>
                <w:b w:val="0"/>
                <w:bCs w:val="0"/>
              </w:rPr>
            </w:pPr>
            <w:bookmarkStart w:id="12" w:name="_Toc215924883"/>
            <w:r>
              <w:rPr>
                <w:rStyle w:val="Gl"/>
              </w:rPr>
              <w:t>Loads and Fixtures</w:t>
            </w:r>
            <w:bookmarkEnd w:id="12"/>
          </w:p>
          <w:tbl>
            <w:tblPr>
              <w:tblStyle w:val="AkListe-Vurgu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9E5005" w:rsidTr="00B402B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9E5005" w:rsidRPr="004E282D" w:rsidRDefault="009E5005" w:rsidP="005A5DC6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9E5005" w:rsidRPr="004E282D" w:rsidRDefault="009E500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9E5005" w:rsidRPr="004E282D" w:rsidRDefault="009E500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Details</w:t>
                  </w:r>
                </w:p>
              </w:tc>
            </w:tr>
            <w:tr w:rsidR="009E5005" w:rsidTr="00C127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9E5005" w:rsidRPr="00AD5FBA" w:rsidRDefault="009E5005" w:rsidP="005A5DC6">
                  <w:pPr>
                    <w:jc w:val="center"/>
                    <w:rPr>
                      <w:rStyle w:val="Gl"/>
                    </w:rPr>
                  </w:pPr>
                  <w:r>
                    <w:rPr>
                      <w:rStyle w:val="Gl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9E5005" w:rsidRPr="006208CB" w:rsidRDefault="009E500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  <w:lang w:val="tr-TR" w:eastAsia="tr-TR"/>
                    </w:rPr>
                    <w:drawing>
                      <wp:inline distT="0" distB="0" distL="0" distR="0" wp14:anchorId="78EB8F25" wp14:editId="7FDF7A12">
                        <wp:extent cx="1772285" cy="930275"/>
                        <wp:effectExtent l="0" t="0" r="0" b="3175"/>
                        <wp:docPr id="7" name="Resim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30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OrtaKlavuz1-Vurgu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9E5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9E5005" w:rsidRPr="00BE6656" w:rsidRDefault="009E5005" w:rsidP="003F2268">
                        <w:pPr>
                          <w:jc w:val="right"/>
                          <w:rPr>
                            <w:rStyle w:val="Gl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9E5005" w:rsidRPr="00154A1A" w:rsidRDefault="009E5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9E5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9E5005" w:rsidRDefault="009E500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9E5005" w:rsidRDefault="009E5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:rsidR="009E5005" w:rsidRPr="004C6DEB" w:rsidRDefault="009E5005" w:rsidP="00840CC7">
                  <w:pPr>
                    <w:pStyle w:val="T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:rsidR="003F154A" w:rsidRPr="003F154A" w:rsidRDefault="009E5005" w:rsidP="003F154A">
                  <w:pPr>
                    <w:rPr>
                      <w:rStyle w:val="Gl"/>
                      <w:bCs/>
                    </w:rPr>
                  </w:pPr>
                  <w:r>
                    <w:rPr>
                      <w:rStyle w:val="Gl"/>
                      <w:b/>
                    </w:rPr>
                    <w:t>Resultant Forces</w:t>
                  </w:r>
                </w:p>
                <w:tbl>
                  <w:tblPr>
                    <w:tblStyle w:val="TabloKlavuzu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E5005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E5005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E5005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E5005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E5005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3F154A" w:rsidRDefault="009E5005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9E5005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-0,000108286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9E5005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0,000606802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3F154A" w:rsidRDefault="009E5005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0,0015744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3F154A" w:rsidRPr="00EF37BF" w:rsidRDefault="009E5005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0,00169076</w:t>
                        </w:r>
                      </w:p>
                    </w:tc>
                  </w:tr>
                  <w:tr w:rsidR="00935682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:rsidR="00935682" w:rsidRDefault="009E5005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9E5005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9E5005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:rsidR="00935682" w:rsidRDefault="009E5005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:rsidR="00935682" w:rsidRDefault="009E5005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:rsidR="003F154A" w:rsidRDefault="003F154A" w:rsidP="003F154A">
                  <w:pPr>
                    <w:jc w:val="center"/>
                    <w:rPr>
                      <w:rStyle w:val="Gl"/>
                      <w:b/>
                      <w:sz w:val="18"/>
                      <w:szCs w:val="18"/>
                    </w:rPr>
                  </w:pPr>
                  <w:r>
                    <w:rPr>
                      <w:rStyle w:val="Gl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5273D5" w:rsidRDefault="005273D5" w:rsidP="00840CC7">
            <w:pPr>
              <w:pStyle w:val="T3"/>
            </w:pPr>
          </w:p>
          <w:tbl>
            <w:tblPr>
              <w:tblStyle w:val="AkListe-Vurgu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9E5005" w:rsidTr="009E669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9E5005" w:rsidRPr="004E282D" w:rsidRDefault="009E5005" w:rsidP="005A5DC6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9E5005" w:rsidRPr="004E282D" w:rsidRDefault="009E500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9E5005" w:rsidRPr="004E282D" w:rsidRDefault="009E5005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Details</w:t>
                  </w:r>
                </w:p>
              </w:tc>
            </w:tr>
            <w:tr w:rsidR="009E5005" w:rsidTr="00D62C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9E5005" w:rsidRPr="00F42DD1" w:rsidRDefault="009E5005" w:rsidP="005A5DC6">
                  <w:pPr>
                    <w:jc w:val="center"/>
                    <w:rPr>
                      <w:rStyle w:val="Gl"/>
                    </w:rPr>
                  </w:pPr>
                  <w:r>
                    <w:rPr>
                      <w:rStyle w:val="Gl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9E5005" w:rsidRPr="006208CB" w:rsidRDefault="009E500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  <w:lang w:val="tr-TR" w:eastAsia="tr-TR"/>
                    </w:rPr>
                    <w:drawing>
                      <wp:inline distT="0" distB="0" distL="0" distR="0" wp14:anchorId="3B5AF9A7" wp14:editId="2C2851E9">
                        <wp:extent cx="1907540" cy="1001395"/>
                        <wp:effectExtent l="0" t="0" r="0" b="8255"/>
                        <wp:docPr id="8" name="Res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01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OrtaKlavuz1-Vurgu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9E5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9E5005" w:rsidRPr="00BE6656" w:rsidRDefault="009E5005" w:rsidP="003F2268">
                        <w:pPr>
                          <w:jc w:val="right"/>
                          <w:rPr>
                            <w:rStyle w:val="Gl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9E5005" w:rsidRPr="00B77EA3" w:rsidRDefault="009E5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9E5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9E5005" w:rsidRDefault="009E500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9E5005" w:rsidRDefault="009E5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9E5005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9E5005" w:rsidRDefault="009E5005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9E5005" w:rsidRDefault="009E5005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30 N</w:t>
                        </w:r>
                      </w:p>
                    </w:tc>
                  </w:tr>
                </w:tbl>
                <w:p w:rsidR="009E5005" w:rsidRDefault="009E5005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Gl"/>
              </w:rPr>
            </w:pPr>
          </w:p>
        </w:tc>
      </w:tr>
    </w:tbl>
    <w:p w:rsidR="00132707" w:rsidRDefault="00132707" w:rsidP="00132707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:rsidTr="005B3D16">
        <w:tc>
          <w:tcPr>
            <w:tcW w:w="11016" w:type="dxa"/>
          </w:tcPr>
          <w:p w:rsidR="00132707" w:rsidRDefault="00132707" w:rsidP="000A7C6B">
            <w:pPr>
              <w:pStyle w:val="Balk1"/>
              <w:outlineLvl w:val="0"/>
            </w:pPr>
            <w:r>
              <w:lastRenderedPageBreak/>
              <w:br w:type="page"/>
            </w:r>
            <w:bookmarkStart w:id="13" w:name="_Toc215924884"/>
            <w:r w:rsidR="009E5005">
              <w:t>Connector Definitions</w:t>
            </w:r>
            <w:bookmarkEnd w:id="13"/>
          </w:p>
          <w:p w:rsidR="00132707" w:rsidRDefault="009E5005" w:rsidP="000A7C6B">
            <w:r>
              <w:t>No Data</w:t>
            </w:r>
          </w:p>
          <w:p w:rsidR="00EF37BF" w:rsidRPr="009C0A33" w:rsidRDefault="00EF37BF" w:rsidP="000A7C6B"/>
          <w:p w:rsidR="000F2729" w:rsidRDefault="000F2729" w:rsidP="000A7C6B"/>
          <w:p w:rsidR="00E12C21" w:rsidRDefault="00E12C21" w:rsidP="000A7C6B"/>
          <w:p w:rsidR="00132707" w:rsidRDefault="00132707" w:rsidP="000A7C6B"/>
        </w:tc>
      </w:tr>
    </w:tbl>
    <w:p w:rsidR="00104BD8" w:rsidRDefault="00104BD8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104BD8" w:rsidRDefault="009E5005" w:rsidP="000A7C6B">
            <w:pPr>
              <w:pStyle w:val="Balk1"/>
              <w:outlineLvl w:val="0"/>
            </w:pPr>
            <w:bookmarkStart w:id="14" w:name="_Toc215924885"/>
            <w:r>
              <w:t>Interaction Information</w:t>
            </w:r>
            <w:bookmarkEnd w:id="14"/>
          </w:p>
          <w:p w:rsidR="00104BD8" w:rsidRDefault="009E5005" w:rsidP="000A7C6B">
            <w:r>
              <w:t>No Data</w:t>
            </w:r>
          </w:p>
          <w:p w:rsidR="00104BD8" w:rsidRDefault="00104BD8" w:rsidP="000A7C6B">
            <w:pPr>
              <w:rPr>
                <w:rStyle w:val="A3"/>
              </w:rPr>
            </w:pPr>
          </w:p>
          <w:p w:rsidR="00104BD8" w:rsidRDefault="00104BD8" w:rsidP="000A7C6B"/>
        </w:tc>
      </w:tr>
    </w:tbl>
    <w:p w:rsidR="00A61A59" w:rsidRDefault="00A61A59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9E5005" w:rsidP="000A7C6B">
            <w:pPr>
              <w:pStyle w:val="Balk1"/>
              <w:outlineLvl w:val="0"/>
            </w:pPr>
            <w:bookmarkStart w:id="15" w:name="_Toc215924886"/>
            <w:r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9E5005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9E5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9E5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Curvature-based mesh</w:t>
                  </w:r>
                </w:p>
              </w:tc>
            </w:tr>
            <w:tr w:rsidR="009E5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9E5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3,43536 mm</w:t>
                  </w:r>
                </w:p>
              </w:tc>
            </w:tr>
            <w:tr w:rsidR="009E5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0,171768 mm</w:t>
                  </w:r>
                </w:p>
              </w:tc>
            </w:tr>
            <w:tr w:rsidR="009E5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:rsidR="00690657" w:rsidRDefault="00690657" w:rsidP="00690657"/>
          <w:p w:rsidR="00A9531D" w:rsidRPr="00690657" w:rsidRDefault="009E5005" w:rsidP="00690657">
            <w:pPr>
              <w:pStyle w:val="Balk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9E5005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9E5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101073</w:t>
                  </w:r>
                </w:p>
              </w:tc>
            </w:tr>
            <w:tr w:rsidR="009E5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69469</w:t>
                  </w:r>
                </w:p>
              </w:tc>
            </w:tr>
            <w:tr w:rsidR="009E5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12,451</w:t>
                  </w:r>
                </w:p>
              </w:tc>
            </w:tr>
            <w:tr w:rsidR="009E5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95,8</w:t>
                  </w:r>
                </w:p>
              </w:tc>
            </w:tr>
            <w:tr w:rsidR="009E5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0,00288</w:t>
                  </w:r>
                </w:p>
              </w:tc>
            </w:tr>
            <w:tr w:rsidR="009E5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9E5005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00:00:04</w:t>
                  </w:r>
                </w:p>
              </w:tc>
            </w:tr>
            <w:tr w:rsidR="009E5005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9E5005" w:rsidRDefault="009E5005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A61A59" w:rsidRPr="00F077CB" w:rsidRDefault="00A61A59" w:rsidP="000A7C6B"/>
        </w:tc>
      </w:tr>
    </w:tbl>
    <w:p w:rsidR="002C53F9" w:rsidRDefault="002C53F9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2C53F9" w:rsidRDefault="009E5005" w:rsidP="000A7C6B">
            <w:pPr>
              <w:pStyle w:val="Balk1"/>
              <w:outlineLvl w:val="0"/>
            </w:pPr>
            <w:bookmarkStart w:id="16" w:name="_Toc215924887"/>
            <w:r>
              <w:lastRenderedPageBreak/>
              <w:t>Sensor Details</w:t>
            </w:r>
            <w:bookmarkEnd w:id="16"/>
          </w:p>
          <w:p w:rsidR="002C53F9" w:rsidRPr="00F077CB" w:rsidRDefault="009E5005" w:rsidP="000A7C6B">
            <w:r>
              <w:t>No Data</w:t>
            </w:r>
          </w:p>
        </w:tc>
      </w:tr>
    </w:tbl>
    <w:p w:rsidR="005F5B79" w:rsidRDefault="005F5B79" w:rsidP="00F12133"/>
    <w:tbl>
      <w:tblPr>
        <w:tblStyle w:val="TabloKlavuzu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5F5B79" w:rsidRDefault="009E5005" w:rsidP="000A7C6B">
            <w:pPr>
              <w:pStyle w:val="Balk1"/>
              <w:outlineLvl w:val="0"/>
            </w:pPr>
            <w:bookmarkStart w:id="17" w:name="_Toc215924888"/>
            <w:r>
              <w:t>Resultant Forces</w:t>
            </w:r>
            <w:bookmarkEnd w:id="17"/>
          </w:p>
          <w:p w:rsidR="005F5B79" w:rsidRPr="000B04D4" w:rsidRDefault="009E5005" w:rsidP="000A7C6B">
            <w:pPr>
              <w:pStyle w:val="Balk2"/>
              <w:outlineLvl w:val="1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E5005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-0,000108286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0,000606802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0,0015744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0,00169076</w:t>
                  </w:r>
                </w:p>
              </w:tc>
            </w:tr>
          </w:tbl>
          <w:p w:rsidR="005F5B79" w:rsidRPr="000B04D4" w:rsidRDefault="009E5005" w:rsidP="000A7C6B">
            <w:pPr>
              <w:pStyle w:val="Balk2"/>
              <w:outlineLvl w:val="1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E5005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5F5B79" w:rsidRDefault="009E5005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5F5B79" w:rsidRPr="004D2956" w:rsidRDefault="009E5005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tr w:rsidR="005F5B79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:rsidR="00C6072D" w:rsidRPr="000B04D4" w:rsidRDefault="009E5005" w:rsidP="00C6072D">
            <w:pPr>
              <w:pStyle w:val="Balk2"/>
              <w:outlineLvl w:val="1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E5005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E5005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C6072D" w:rsidRPr="000B04D4" w:rsidRDefault="009E5005" w:rsidP="00C6072D">
            <w:pPr>
              <w:pStyle w:val="Balk2"/>
              <w:outlineLvl w:val="1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E5005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:rsidR="00C6072D" w:rsidRDefault="009E5005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:rsidR="00C6072D" w:rsidRPr="004D2956" w:rsidRDefault="009E5005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:rsidR="005F5B79" w:rsidRDefault="005F5B79" w:rsidP="000A7C6B"/>
        </w:tc>
      </w:tr>
      <w:bookmarkEnd w:id="18"/>
      <w:bookmarkEnd w:id="19"/>
      <w:bookmarkEnd w:id="20"/>
    </w:tbl>
    <w:p w:rsidR="00EC2432" w:rsidRDefault="00EC2432" w:rsidP="00EC243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50542D" w:rsidRPr="009E5005" w:rsidRDefault="009E5005" w:rsidP="009E5005">
            <w:pPr>
              <w:pStyle w:val="Balk1"/>
            </w:pPr>
            <w:bookmarkStart w:id="21" w:name="_Toc215924889"/>
            <w:r>
              <w:t>Beams</w:t>
            </w:r>
            <w:bookmarkEnd w:id="21"/>
          </w:p>
          <w:p w:rsidR="00EC2432" w:rsidRDefault="009E5005" w:rsidP="000A7C6B">
            <w:r>
              <w:rPr>
                <w:sz w:val="24"/>
                <w:szCs w:val="24"/>
              </w:rPr>
              <w:t>No Data</w:t>
            </w:r>
          </w:p>
        </w:tc>
      </w:tr>
    </w:tbl>
    <w:p w:rsidR="00EC2432" w:rsidRDefault="00EC2432" w:rsidP="00940093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9E5005" w:rsidP="000A7C6B">
            <w:pPr>
              <w:pStyle w:val="Balk1"/>
              <w:outlineLvl w:val="0"/>
            </w:pPr>
            <w:bookmarkStart w:id="22" w:name="_Toc243733152"/>
            <w:bookmarkStart w:id="23" w:name="_Toc245020120"/>
            <w:bookmarkStart w:id="24" w:name="_Toc245020152"/>
            <w:bookmarkStart w:id="25" w:name="_Toc215924890"/>
            <w:r>
              <w:lastRenderedPageBreak/>
              <w:t>Study Results</w:t>
            </w:r>
            <w:bookmarkEnd w:id="2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64"/>
              <w:gridCol w:w="2926"/>
              <w:gridCol w:w="2635"/>
              <w:gridCol w:w="2613"/>
            </w:tblGrid>
            <w:tr w:rsidR="009E5005" w:rsidTr="00883D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E5005" w:rsidTr="00883D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Pr="004D2956" w:rsidRDefault="009E5005" w:rsidP="009E500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0,000N/mm^2 (MPa)</w:t>
                  </w:r>
                </w:p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14627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3,226N/mm^2 (MPa)</w:t>
                  </w:r>
                </w:p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545</w:t>
                  </w:r>
                </w:p>
              </w:tc>
            </w:tr>
            <w:tr w:rsidR="009E5005" w:rsidTr="00883D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E5005" w:rsidRDefault="009E5005" w:rsidP="009E5005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tr-TR" w:eastAsia="tr-TR"/>
                    </w:rPr>
                    <w:drawing>
                      <wp:inline distT="0" distB="0" distL="0" distR="0" wp14:anchorId="21DB341C" wp14:editId="716ACF31">
                        <wp:extent cx="6858000" cy="3599180"/>
                        <wp:effectExtent l="0" t="0" r="0" b="1270"/>
                        <wp:docPr id="9" name="Resim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E5005" w:rsidRPr="004D2956" w:rsidRDefault="009E5005" w:rsidP="009E500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Part1i-Static 1-Stress-Stress1</w:t>
                  </w:r>
                </w:p>
              </w:tc>
            </w:tr>
          </w:tbl>
          <w:p w:rsidR="009E5005" w:rsidRDefault="009E500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47"/>
              <w:gridCol w:w="3291"/>
              <w:gridCol w:w="2261"/>
              <w:gridCol w:w="2239"/>
            </w:tblGrid>
            <w:tr w:rsidR="009E5005" w:rsidTr="00883D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E5005" w:rsidTr="00883D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Pr="004D2956" w:rsidRDefault="009E5005" w:rsidP="009E500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0,000mm</w:t>
                  </w:r>
                </w:p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0,002mm</w:t>
                  </w:r>
                </w:p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14223</w:t>
                  </w:r>
                </w:p>
              </w:tc>
            </w:tr>
            <w:tr w:rsidR="009E5005" w:rsidTr="00883D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E5005" w:rsidRDefault="009E5005" w:rsidP="009E5005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tr-TR" w:eastAsia="tr-TR"/>
                    </w:rPr>
                    <w:lastRenderedPageBreak/>
                    <w:drawing>
                      <wp:inline distT="0" distB="0" distL="0" distR="0" wp14:anchorId="299B6D68" wp14:editId="4AC10A1E">
                        <wp:extent cx="6858000" cy="3599180"/>
                        <wp:effectExtent l="0" t="0" r="0" b="1270"/>
                        <wp:docPr id="10" name="Resim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E5005" w:rsidRPr="004D2956" w:rsidRDefault="009E5005" w:rsidP="009E500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Part1i-Static 1-Displacement-Displacement1</w:t>
                  </w:r>
                </w:p>
              </w:tc>
            </w:tr>
          </w:tbl>
          <w:p w:rsidR="009E5005" w:rsidRDefault="009E500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9E5005" w:rsidTr="00883D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E5005" w:rsidTr="00883D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Pr="004D2956" w:rsidRDefault="009E5005" w:rsidP="009E500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</w:t>
                  </w:r>
                </w:p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28250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0,001</w:t>
                  </w:r>
                </w:p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32206</w:t>
                  </w:r>
                </w:p>
              </w:tc>
            </w:tr>
            <w:tr w:rsidR="009E5005" w:rsidTr="00883D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E5005" w:rsidRDefault="009E5005" w:rsidP="009E5005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tr-TR" w:eastAsia="tr-TR"/>
                    </w:rPr>
                    <w:drawing>
                      <wp:inline distT="0" distB="0" distL="0" distR="0" wp14:anchorId="6AAE0AD8" wp14:editId="31E2FA87">
                        <wp:extent cx="6858000" cy="3599180"/>
                        <wp:effectExtent l="0" t="0" r="0" b="1270"/>
                        <wp:docPr id="11" name="Resim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E5005" w:rsidRPr="004D2956" w:rsidRDefault="009E5005" w:rsidP="009E500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Part1i-Static 1-Strain-Strain1</w:t>
                  </w:r>
                </w:p>
              </w:tc>
            </w:tr>
          </w:tbl>
          <w:p w:rsidR="009E5005" w:rsidRDefault="009E5005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540"/>
              <w:gridCol w:w="3398"/>
              <w:gridCol w:w="2311"/>
              <w:gridCol w:w="2289"/>
            </w:tblGrid>
            <w:tr w:rsidR="009E5005" w:rsidTr="00883D4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9E5005" w:rsidRDefault="009E5005" w:rsidP="009E500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9E5005" w:rsidTr="00883D4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Pr="004D2956" w:rsidRDefault="009E5005" w:rsidP="009E5005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Automatic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10,000</w:t>
                  </w:r>
                </w:p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9E5005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10,000</w:t>
                  </w:r>
                </w:p>
                <w:p w:rsidR="009E5005" w:rsidRPr="004D2956" w:rsidRDefault="009E5005" w:rsidP="009E500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</w:tr>
            <w:tr w:rsidR="009E5005" w:rsidTr="00883D4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9E5005" w:rsidRDefault="009E5005" w:rsidP="009E5005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  <w:lang w:val="tr-TR" w:eastAsia="tr-TR"/>
                    </w:rPr>
                    <w:drawing>
                      <wp:inline distT="0" distB="0" distL="0" distR="0" wp14:anchorId="6BB1E2C2" wp14:editId="225524E3">
                        <wp:extent cx="6858000" cy="3599180"/>
                        <wp:effectExtent l="0" t="0" r="0" b="1270"/>
                        <wp:docPr id="12" name="Resim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E5005" w:rsidRPr="004D2956" w:rsidRDefault="009E5005" w:rsidP="009E500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Part1i-Static 1-Factor of Safety-Factor of Safety1</w:t>
                  </w:r>
                </w:p>
              </w:tc>
            </w:tr>
          </w:tbl>
          <w:p w:rsidR="009E5005" w:rsidRPr="000B04D4" w:rsidRDefault="009E5005" w:rsidP="000A7C6B"/>
          <w:bookmarkEnd w:id="22"/>
          <w:bookmarkEnd w:id="23"/>
          <w:bookmarkEnd w:id="24"/>
          <w:p w:rsidR="00EC2432" w:rsidRDefault="00EC2432" w:rsidP="000A7C6B"/>
        </w:tc>
      </w:tr>
    </w:tbl>
    <w:p w:rsidR="000B1701" w:rsidRDefault="000B1701" w:rsidP="000B170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9E5005" w:rsidP="009E5005">
            <w:pPr>
              <w:pStyle w:val="Balk1"/>
            </w:pPr>
            <w:bookmarkStart w:id="26" w:name="_Toc215924891"/>
            <w:r>
              <w:t>Conclusion</w:t>
            </w:r>
            <w:bookmarkEnd w:id="26"/>
          </w:p>
        </w:tc>
      </w:tr>
    </w:tbl>
    <w:p w:rsidR="00AC3438" w:rsidRPr="00AC3438" w:rsidRDefault="00AC3438" w:rsidP="00FE0924">
      <w:bookmarkStart w:id="27" w:name="_GoBack"/>
      <w:bookmarkEnd w:id="27"/>
    </w:p>
    <w:sectPr w:rsidR="00AC3438" w:rsidRPr="00AC3438" w:rsidSect="009E5005">
      <w:footerReference w:type="default" r:id="rId17"/>
      <w:footerReference w:type="first" r:id="rId1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005" w:rsidRDefault="009E5005" w:rsidP="00F25CD7">
      <w:pPr>
        <w:spacing w:after="0" w:line="240" w:lineRule="auto"/>
      </w:pPr>
      <w:r>
        <w:separator/>
      </w:r>
    </w:p>
  </w:endnote>
  <w:endnote w:type="continuationSeparator" w:id="0">
    <w:p w:rsidR="009E5005" w:rsidRDefault="009E5005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DC4D2F" w:rsidTr="003E1AE9">
      <w:tc>
        <w:tcPr>
          <w:tcW w:w="867" w:type="pct"/>
        </w:tcPr>
        <w:p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val="tr-TR" w:eastAsia="tr-TR"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DC4D2F" w:rsidRDefault="009E5005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DC4D2F" w:rsidRDefault="009E5005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Part1i</w:t>
          </w:r>
        </w:p>
      </w:tc>
      <w:tc>
        <w:tcPr>
          <w:tcW w:w="0" w:type="auto"/>
          <w:vAlign w:val="bottom"/>
        </w:tcPr>
        <w:p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5005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</w:tr>
  </w:tbl>
  <w:p w:rsidR="00DC4D2F" w:rsidRPr="00BF0BC4" w:rsidRDefault="00DC4D2F" w:rsidP="00BF0BC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oKlavuzu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:rsidTr="00BF0BC4">
      <w:tc>
        <w:tcPr>
          <w:tcW w:w="1908" w:type="dxa"/>
        </w:tcPr>
        <w:p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val="tr-TR" w:eastAsia="tr-TR"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DC4D2F" w:rsidRDefault="009E5005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DC4D2F" w:rsidRDefault="009E5005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Part1i</w:t>
          </w:r>
        </w:p>
      </w:tc>
      <w:tc>
        <w:tcPr>
          <w:tcW w:w="360" w:type="dxa"/>
          <w:vAlign w:val="bottom"/>
        </w:tcPr>
        <w:p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500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005" w:rsidRDefault="009E5005" w:rsidP="00F25CD7">
      <w:pPr>
        <w:spacing w:after="0" w:line="240" w:lineRule="auto"/>
      </w:pPr>
      <w:r>
        <w:separator/>
      </w:r>
    </w:p>
  </w:footnote>
  <w:footnote w:type="continuationSeparator" w:id="0">
    <w:p w:rsidR="009E5005" w:rsidRDefault="009E5005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005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5005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AA780"/>
  <w15:docId w15:val="{40CAEEFA-28CF-477B-A8DF-DF85A235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Gl">
    <w:name w:val="Strong"/>
    <w:basedOn w:val="VarsaylanParagrafYazTipi"/>
    <w:uiPriority w:val="22"/>
    <w:qFormat/>
    <w:rsid w:val="00BB5A1B"/>
    <w:rPr>
      <w:b/>
      <w:bCs/>
    </w:rPr>
  </w:style>
  <w:style w:type="paragraph" w:styleId="AralkYok">
    <w:name w:val="No Spacing"/>
    <w:uiPriority w:val="1"/>
    <w:qFormat/>
    <w:rsid w:val="00BB5A1B"/>
    <w:pPr>
      <w:spacing w:after="0" w:line="240" w:lineRule="auto"/>
    </w:pPr>
  </w:style>
  <w:style w:type="paragraph" w:styleId="TBal">
    <w:name w:val="TOC Heading"/>
    <w:basedOn w:val="Balk1"/>
    <w:next w:val="Normal"/>
    <w:uiPriority w:val="39"/>
    <w:unhideWhenUsed/>
    <w:qFormat/>
    <w:rsid w:val="00BB5A1B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25CD7"/>
  </w:style>
  <w:style w:type="paragraph" w:styleId="AltBilgi">
    <w:name w:val="footer"/>
    <w:basedOn w:val="Normal"/>
    <w:link w:val="AltBilgi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25CD7"/>
  </w:style>
  <w:style w:type="table" w:styleId="TabloKlavuzu">
    <w:name w:val="Table Grid"/>
    <w:basedOn w:val="NormalTablo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NormalTablo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3">
    <w:name w:val="Light List Accent 3"/>
    <w:basedOn w:val="NormalTablo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2">
    <w:name w:val="Light List Accent 2"/>
    <w:basedOn w:val="NormalTablo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F801E6"/>
    <w:rPr>
      <w:color w:val="0000FF" w:themeColor="hyperlink"/>
      <w:u w:val="single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FE0924"/>
    <w:rPr>
      <w:rFonts w:ascii="Tahoma" w:hAnsi="Tahoma" w:cs="Tahoma"/>
      <w:sz w:val="16"/>
      <w:szCs w:val="16"/>
    </w:rPr>
  </w:style>
  <w:style w:type="table" w:styleId="AkListe-Vurgu4">
    <w:name w:val="Light List Accent 4"/>
    <w:basedOn w:val="NormalTablo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NormalTablo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OrtaKlavuz2-Vurgu1">
    <w:name w:val="Medium Grid 2 Accent 1"/>
    <w:basedOn w:val="NormalTablo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NormalTablo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Klavuz1-Vurgu6">
    <w:name w:val="Medium Grid 1 Accent 6"/>
    <w:basedOn w:val="NormalTablo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Glgeleme-Vurgu5">
    <w:name w:val="Light Shading Accent 5"/>
    <w:basedOn w:val="NormalTablo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4">
    <w:name w:val="Light Shading Accent 4"/>
    <w:basedOn w:val="NormalTablo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2FBB9-4AF8-4375-9977-DDE728A66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9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Asus</dc:creator>
  <cp:lastModifiedBy>Asus</cp:lastModifiedBy>
  <cp:revision>1</cp:revision>
  <dcterms:created xsi:type="dcterms:W3CDTF">2025-12-06T11:47:00Z</dcterms:created>
  <dcterms:modified xsi:type="dcterms:W3CDTF">2025-12-06T11:47:00Z</dcterms:modified>
</cp:coreProperties>
</file>